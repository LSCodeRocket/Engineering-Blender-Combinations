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849229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91E22E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87BD36" wp14:editId="7C8CF38A">
                      <wp:extent cx="5138670" cy="238756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23875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C4A497" w14:textId="663E69E3" w:rsidR="004B7E44" w:rsidRPr="005F42F3" w:rsidRDefault="00FA07C6" w:rsidP="004B7E44">
                                  <w:pPr>
                                    <w:pStyle w:val="Title"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5F42F3">
                                    <w:rPr>
                                      <w:rFonts w:asciiTheme="minorHAnsi" w:hAnsiTheme="minorHAnsi" w:cstheme="minorHAnsi"/>
                                    </w:rPr>
                                    <w:t>Cartpole Simulation and control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87BD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8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HTHFwIAAC0EAAAOAAAAZHJzL2Uyb0RvYy54bWysU8lu2zAQvRfIPxC8x/JuR7AcuAlcFDCS&#10;AE6RM02RlgCKw5K0JffrO6TkBWlPRS/UDGc0y3uPi8emUuQorCtBZ3TQ61MiNIe81PuM/nhf388p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" filled="f" stroked="f" strokeweight=".5pt">
                      <v:textbox>
                        <w:txbxContent>
                          <w:p w14:paraId="4EC4A497" w14:textId="663E69E3" w:rsidR="004B7E44" w:rsidRPr="005F42F3" w:rsidRDefault="00FA07C6" w:rsidP="004B7E44">
                            <w:pPr>
                              <w:pStyle w:val="Title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5F42F3">
                              <w:rPr>
                                <w:rFonts w:asciiTheme="minorHAnsi" w:hAnsiTheme="minorHAnsi" w:cstheme="minorHAnsi"/>
                              </w:rPr>
                              <w:t>Cartpole Simulation and control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42CE2D0" w14:textId="73927D2C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087D60F" wp14:editId="562BEF0A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0BDC43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9060DB9" w14:textId="22C82725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E7E3A8E" wp14:editId="53EE47AC">
                      <wp:extent cx="5138670" cy="952901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9529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60572F" w14:textId="6456F2C4" w:rsidR="004B7E44" w:rsidRPr="00FA07C6" w:rsidRDefault="00FA07C6" w:rsidP="004B7E44">
                                  <w:pPr>
                                    <w:pStyle w:val="Subtitle"/>
                                    <w:rPr>
                                      <w:sz w:val="48"/>
                                      <w:szCs w:val="18"/>
                                    </w:rPr>
                                  </w:pPr>
                                  <w:r w:rsidRPr="00FA07C6">
                                    <w:rPr>
                                      <w:sz w:val="48"/>
                                      <w:szCs w:val="18"/>
                                    </w:rPr>
                                    <w:t>Documentation, designs, analysis, and computation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E7E3A8E" id="Text Box 3" o:spid="_x0000_s1027" type="#_x0000_t202" style="width:404.6pt;height:7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" filled="f" stroked="f" strokeweight=".5pt">
                      <v:textbox>
                        <w:txbxContent>
                          <w:p w14:paraId="1C60572F" w14:textId="6456F2C4" w:rsidR="004B7E44" w:rsidRPr="00FA07C6" w:rsidRDefault="00FA07C6" w:rsidP="004B7E44">
                            <w:pPr>
                              <w:pStyle w:val="Subtitle"/>
                              <w:rPr>
                                <w:sz w:val="48"/>
                                <w:szCs w:val="18"/>
                              </w:rPr>
                            </w:pPr>
                            <w:r w:rsidRPr="00FA07C6">
                              <w:rPr>
                                <w:sz w:val="48"/>
                                <w:szCs w:val="18"/>
                              </w:rPr>
                              <w:t>Documentation, designs, analysis, and computation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10FD7B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1A18C" w14:textId="7241DDCF" w:rsidR="004B7E44" w:rsidRDefault="00FA07C6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B79079" wp14:editId="4174695A">
                      <wp:simplePos x="0" y="0"/>
                      <wp:positionH relativeFrom="column">
                        <wp:posOffset>-2960370</wp:posOffset>
                      </wp:positionH>
                      <wp:positionV relativeFrom="paragraph">
                        <wp:posOffset>-149225</wp:posOffset>
                      </wp:positionV>
                      <wp:extent cx="2841625" cy="1635760"/>
                      <wp:effectExtent l="0" t="0" r="0" b="2540"/>
                      <wp:wrapSquare wrapText="bothSides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1635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66B09E" w14:textId="2C0D4D40" w:rsidR="004B7E44" w:rsidRDefault="005F42F3" w:rsidP="004B7E44">
                                  <w:pPr>
                                    <w:pStyle w:val="Heading1"/>
                                  </w:pPr>
                                  <w:r>
                                    <w:t>LS-</w:t>
                                  </w:r>
                                  <w:proofErr w:type="spellStart"/>
                                  <w:r>
                                    <w:t>CodeRocket</w:t>
                                  </w:r>
                                  <w:proofErr w:type="spellEnd"/>
                                </w:p>
                                <w:p w14:paraId="176B6689" w14:textId="36A8589A" w:rsidR="00183ECA" w:rsidRPr="004B7E44" w:rsidRDefault="00183ECA" w:rsidP="004B7E44">
                                  <w:pPr>
                                    <w:pStyle w:val="Heading1"/>
                                  </w:pPr>
                                  <w:r>
                                    <w:t>December 16, 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B79079" id="Text Box 6" o:spid="_x0000_s1028" type="#_x0000_t202" style="position:absolute;margin-left:-233.1pt;margin-top:-11.75pt;width:223.75pt;height:1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" filled="f" stroked="f" strokeweight=".5pt">
                      <v:textbox>
                        <w:txbxContent>
                          <w:p w14:paraId="3266B09E" w14:textId="2C0D4D40" w:rsidR="004B7E44" w:rsidRDefault="005F42F3" w:rsidP="004B7E44">
                            <w:pPr>
                              <w:pStyle w:val="Heading1"/>
                            </w:pPr>
                            <w:r>
                              <w:t>LS-</w:t>
                            </w:r>
                            <w:proofErr w:type="spellStart"/>
                            <w:r>
                              <w:t>CodeRocket</w:t>
                            </w:r>
                            <w:proofErr w:type="spellEnd"/>
                          </w:p>
                          <w:p w14:paraId="176B6689" w14:textId="36A8589A" w:rsidR="00183ECA" w:rsidRPr="004B7E44" w:rsidRDefault="00183ECA" w:rsidP="004B7E44">
                            <w:pPr>
                              <w:pStyle w:val="Heading1"/>
                            </w:pPr>
                            <w:r>
                              <w:t>December 16, 2023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75F60C2" w14:textId="63E730BA" w:rsidR="004B7E44" w:rsidRDefault="00FA07C6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92981" wp14:editId="29FA8A72">
                      <wp:simplePos x="0" y="0"/>
                      <wp:positionH relativeFrom="column">
                        <wp:posOffset>-2966085</wp:posOffset>
                      </wp:positionH>
                      <wp:positionV relativeFrom="paragraph">
                        <wp:posOffset>313690</wp:posOffset>
                      </wp:positionV>
                      <wp:extent cx="2524125" cy="586740"/>
                      <wp:effectExtent l="0" t="0" r="0" b="3810"/>
                      <wp:wrapThrough wrapText="bothSides">
                        <wp:wrapPolygon edited="0">
                          <wp:start x="489" y="0"/>
                          <wp:lineTo x="489" y="21039"/>
                          <wp:lineTo x="21029" y="21039"/>
                          <wp:lineTo x="21029" y="0"/>
                          <wp:lineTo x="489" y="0"/>
                        </wp:wrapPolygon>
                      </wp:wrapThrough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125" cy="5867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69943B" w14:textId="4BFECAC4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92981" id="Text Box 7" o:spid="_x0000_s1029" type="#_x0000_t202" style="position:absolute;margin-left:-233.55pt;margin-top:24.7pt;width:198.75pt;height:4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/dAHAIAADM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" filled="f" stroked="f" strokeweight=".5pt">
                      <v:textbox>
                        <w:txbxContent>
                          <w:p w14:paraId="4D69943B" w14:textId="4BFECAC4" w:rsidR="004B7E44" w:rsidRPr="004B7E44" w:rsidRDefault="004B7E44" w:rsidP="004B7E44"/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="004B7E44">
              <w:rPr>
                <w:noProof/>
              </w:rPr>
              <mc:AlternateContent>
                <mc:Choice Requires="wps">
                  <w:drawing>
                    <wp:inline distT="0" distB="0" distL="0" distR="0" wp14:anchorId="74EFCC1D" wp14:editId="2E7664EE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E09F22" w14:textId="0D77C81B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EFCC1D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2DE09F22" w14:textId="0D77C81B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7D2FD71" w14:textId="4571923B" w:rsidR="004B7E44" w:rsidRDefault="005F42F3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0F0AC3A0" wp14:editId="6A5F118F">
            <wp:simplePos x="0" y="0"/>
            <wp:positionH relativeFrom="column">
              <wp:posOffset>-1356226</wp:posOffset>
            </wp:positionH>
            <wp:positionV relativeFrom="page">
              <wp:align>top</wp:align>
            </wp:positionV>
            <wp:extent cx="17082837" cy="11388558"/>
            <wp:effectExtent l="0" t="0" r="5080" b="3810"/>
            <wp:wrapNone/>
            <wp:docPr id="1" name="Picture 1" descr="Machine in a 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hine in a laboratory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837" cy="11388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1A4DB" w14:textId="6C3D508E" w:rsidR="004B7E44" w:rsidRDefault="00FA07C6">
      <w:pPr>
        <w:spacing w:after="200"/>
      </w:pPr>
      <w:r w:rsidRPr="00FA07C6">
        <w:rPr>
          <w:noProof/>
          <w:color w:val="1D7D74" w:themeColor="accent3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921083" wp14:editId="6B89694B">
                <wp:simplePos x="0" y="0"/>
                <wp:positionH relativeFrom="column">
                  <wp:posOffset>-385011</wp:posOffset>
                </wp:positionH>
                <wp:positionV relativeFrom="page">
                  <wp:posOffset>2059806</wp:posOffset>
                </wp:positionV>
                <wp:extent cx="6401636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1636" cy="59848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DF2C2" id="Rectangle 2" o:spid="_x0000_s1026" alt="colored rectangle" style="position:absolute;margin-left:-30.3pt;margin-top:162.2pt;width:504.0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" fillcolor="#155d56 [2406]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14:paraId="4B2E2001" w14:textId="5297ED7D" w:rsidR="004B7E44" w:rsidRDefault="00000000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58BB1AB31D3C41ACA7DE3E7872780449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t>Company Name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C13DD21EB02A4D12AC92B8B09D0EF0F3"/>
          </w:placeholder>
          <w:temporary/>
          <w:showingPlcHdr/>
          <w15:appearance w15:val="hidden"/>
        </w:sdtPr>
        <w:sdtContent>
          <w:r w:rsidR="004B7E44" w:rsidRPr="004B7E44">
            <w:t>Marketing Plan</w:t>
          </w:r>
        </w:sdtContent>
      </w:sdt>
    </w:p>
    <w:p w14:paraId="438E93EA" w14:textId="77777777" w:rsidR="004B7E44" w:rsidRDefault="00000000" w:rsidP="004B7E44">
      <w:pPr>
        <w:pStyle w:val="Heading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6CB920C196F64785805097E353B044B3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</w:rPr>
            <w:t>Heading 3</w:t>
          </w:r>
        </w:sdtContent>
      </w:sdt>
    </w:p>
    <w:p w14:paraId="4FCD51C5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6A4027C31C6349A38DD907AD4B577FC6"/>
        </w:placeholder>
        <w:temporary/>
        <w:showingPlcHdr/>
        <w15:appearance w15:val="hidden"/>
      </w:sdtPr>
      <w:sdtContent>
        <w:p w14:paraId="12C6E3A3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73179B5C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6BB00CA2" w14:textId="77777777" w:rsidR="004B7E44" w:rsidRDefault="004B7E44" w:rsidP="004B7E44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5BE19890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1888951859"/>
        <w:placeholder>
          <w:docPart w:val="9D51AE13C2EF4AB8A8881AB140FF551C"/>
        </w:placeholder>
        <w:temporary/>
        <w:showingPlcHdr/>
        <w15:appearance w15:val="hidden"/>
      </w:sdtPr>
      <w:sdtContent>
        <w:p w14:paraId="78A6B3EF" w14:textId="77777777" w:rsidR="004B7E44" w:rsidRDefault="004B7E44" w:rsidP="004B7E44">
          <w:pPr>
            <w:pStyle w:val="Heading4"/>
            <w:rPr>
              <w:color w:val="auto"/>
            </w:rPr>
          </w:pPr>
          <w:r w:rsidRPr="004B7E44">
            <w:t>Heading 4</w:t>
          </w:r>
        </w:p>
      </w:sdtContent>
    </w:sdt>
    <w:p w14:paraId="2E51E00C" w14:textId="77777777" w:rsidR="004B7E44" w:rsidRDefault="004B7E44" w:rsidP="004B7E44"/>
    <w:sdt>
      <w:sdtPr>
        <w:rPr>
          <w:color w:val="auto"/>
        </w:rPr>
        <w:id w:val="-996882755"/>
        <w:placeholder>
          <w:docPart w:val="1DDB2D76124C401CB53C171BADDF11AB"/>
        </w:placeholder>
        <w:temporary/>
        <w:showingPlcHdr/>
        <w15:appearance w15:val="hidden"/>
      </w:sdtPr>
      <w:sdtContent>
        <w:p w14:paraId="160CE888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0841576A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4DC34537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5743224D" w14:textId="77777777" w:rsidR="00E94B5F" w:rsidRPr="004B7E44" w:rsidRDefault="00E94B5F" w:rsidP="004B7E44"/>
    <w:sectPr w:rsidR="00E94B5F" w:rsidRPr="004B7E44" w:rsidSect="004B7E44">
      <w:headerReference w:type="default" r:id="rId7"/>
      <w:footerReference w:type="default" r:id="rId8"/>
      <w:footerReference w:type="first" r:id="rId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12B0B" w14:textId="77777777" w:rsidR="00CE4595" w:rsidRDefault="00CE4595" w:rsidP="004B7E44">
      <w:r>
        <w:separator/>
      </w:r>
    </w:p>
  </w:endnote>
  <w:endnote w:type="continuationSeparator" w:id="0">
    <w:p w14:paraId="6F8FAB68" w14:textId="77777777" w:rsidR="00CE4595" w:rsidRDefault="00CE459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356C93E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7195ECE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D7CEFA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93879" w14:textId="77777777" w:rsidR="00CE4595" w:rsidRDefault="00CE4595" w:rsidP="004B7E44">
      <w:r>
        <w:separator/>
      </w:r>
    </w:p>
  </w:footnote>
  <w:footnote w:type="continuationSeparator" w:id="0">
    <w:p w14:paraId="10C34011" w14:textId="77777777" w:rsidR="00CE4595" w:rsidRDefault="00CE459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0C9B25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FC5C2AA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4A667EC" wp14:editId="667D2771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6071C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4A667E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" fillcolor="#155d56 [2406]" stroked="f" strokeweight="2pt">
                    <v:textbox>
                      <w:txbxContent>
                        <w:p w14:paraId="6D6071C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53A"/>
    <w:rsid w:val="00183ECA"/>
    <w:rsid w:val="001A653A"/>
    <w:rsid w:val="00293B83"/>
    <w:rsid w:val="004B7E44"/>
    <w:rsid w:val="004D5252"/>
    <w:rsid w:val="004F2B86"/>
    <w:rsid w:val="005A718F"/>
    <w:rsid w:val="005F42F3"/>
    <w:rsid w:val="006A3CE7"/>
    <w:rsid w:val="007516CF"/>
    <w:rsid w:val="008B33BC"/>
    <w:rsid w:val="009120E9"/>
    <w:rsid w:val="00945900"/>
    <w:rsid w:val="009C396C"/>
    <w:rsid w:val="00B572B4"/>
    <w:rsid w:val="00CE4595"/>
    <w:rsid w:val="00DB26A7"/>
    <w:rsid w:val="00E26C4B"/>
    <w:rsid w:val="00E76CAD"/>
    <w:rsid w:val="00E94B5F"/>
    <w:rsid w:val="00FA0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3B61DF"/>
  <w15:chartTrackingRefBased/>
  <w15:docId w15:val="{FC377E22-9157-4AC5-9EE4-8F1DE7A5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F42F3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2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gan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BB1AB31D3C41ACA7DE3E7872780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6203B-C7D5-4AD0-AF64-F9DAA8F7B475}"/>
      </w:docPartPr>
      <w:docPartBody>
        <w:p w:rsidR="00000000" w:rsidRDefault="00000000">
          <w:pPr>
            <w:pStyle w:val="58BB1AB31D3C41ACA7DE3E7872780449"/>
          </w:pPr>
          <w:r>
            <w:t>Company Name</w:t>
          </w:r>
        </w:p>
      </w:docPartBody>
    </w:docPart>
    <w:docPart>
      <w:docPartPr>
        <w:name w:val="C13DD21EB02A4D12AC92B8B09D0EF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4C07FB-1900-43A2-AFB4-3ED60EFAF6ED}"/>
      </w:docPartPr>
      <w:docPartBody>
        <w:p w:rsidR="00000000" w:rsidRDefault="00000000">
          <w:pPr>
            <w:pStyle w:val="C13DD21EB02A4D12AC92B8B09D0EF0F3"/>
          </w:pPr>
          <w:r>
            <w:t>Marketing Plan</w:t>
          </w:r>
        </w:p>
      </w:docPartBody>
    </w:docPart>
    <w:docPart>
      <w:docPartPr>
        <w:name w:val="6CB920C196F64785805097E353B04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6DA86-DD76-4F45-B32A-B760BCB73F1F}"/>
      </w:docPartPr>
      <w:docPartBody>
        <w:p w:rsidR="00000000" w:rsidRDefault="00000000">
          <w:pPr>
            <w:pStyle w:val="6CB920C196F64785805097E353B044B3"/>
          </w:pPr>
          <w:r>
            <w:t>Heading 3</w:t>
          </w:r>
        </w:p>
      </w:docPartBody>
    </w:docPart>
    <w:docPart>
      <w:docPartPr>
        <w:name w:val="6A4027C31C6349A38DD907AD4B577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E8ACE-AA05-499C-9069-BA11442C4B83}"/>
      </w:docPartPr>
      <w:docPartBody>
        <w:p w:rsidR="00000000" w:rsidRDefault="00000000" w:rsidP="005A718F">
          <w:r>
            <w:t>To get started right away, just tap any placeholder text (such as this) and start typing to replace it with your own.</w:t>
          </w:r>
        </w:p>
        <w:p w:rsidR="00000000" w:rsidRDefault="00000000" w:rsidP="005A718F">
          <w:r>
            <w:t xml:space="preserve">Want to insert a picture from your files or add a shape, text box, or table? You got it! On the </w:t>
          </w:r>
          <w:r>
            <w:t xml:space="preserve">Insert tab of the ribbon, just tap the option you need. </w:t>
          </w:r>
        </w:p>
        <w:p w:rsidR="00000000" w:rsidRDefault="00000000">
          <w:pPr>
            <w:pStyle w:val="6A4027C31C6349A38DD907AD4B577FC6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9D51AE13C2EF4AB8A8881AB140FF55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65E5E7-DFCD-4087-AC48-9AB54EF65130}"/>
      </w:docPartPr>
      <w:docPartBody>
        <w:p w:rsidR="00000000" w:rsidRDefault="00000000">
          <w:pPr>
            <w:pStyle w:val="9D51AE13C2EF4AB8A8881AB140FF551C"/>
          </w:pPr>
          <w:r>
            <w:t>Heading 4</w:t>
          </w:r>
        </w:p>
      </w:docPartBody>
    </w:docPart>
    <w:docPart>
      <w:docPartPr>
        <w:name w:val="1DDB2D76124C401CB53C171BADDF11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556FC4-CE5D-4F9A-943B-104941C7EE13}"/>
      </w:docPartPr>
      <w:docPartBody>
        <w:p w:rsidR="00000000" w:rsidRDefault="00000000" w:rsidP="005A718F">
          <w:r>
            <w:t>To get started right away, just tap any placeholder text (such as this) and start typing to replace it with your own.</w:t>
          </w:r>
        </w:p>
        <w:p w:rsidR="00000000" w:rsidRDefault="00000000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000000">
          <w:pPr>
            <w:pStyle w:val="1DDB2D76124C401CB53C171BADDF11AB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8B8"/>
    <w:rsid w:val="0054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BB1AB31D3C41ACA7DE3E7872780449">
    <w:name w:val="58BB1AB31D3C41ACA7DE3E7872780449"/>
  </w:style>
  <w:style w:type="paragraph" w:customStyle="1" w:styleId="C13DD21EB02A4D12AC92B8B09D0EF0F3">
    <w:name w:val="C13DD21EB02A4D12AC92B8B09D0EF0F3"/>
  </w:style>
  <w:style w:type="paragraph" w:customStyle="1" w:styleId="6CB920C196F64785805097E353B044B3">
    <w:name w:val="6CB920C196F64785805097E353B044B3"/>
  </w:style>
  <w:style w:type="paragraph" w:customStyle="1" w:styleId="6A4027C31C6349A38DD907AD4B577FC6">
    <w:name w:val="6A4027C31C6349A38DD907AD4B577FC6"/>
  </w:style>
  <w:style w:type="paragraph" w:customStyle="1" w:styleId="9D51AE13C2EF4AB8A8881AB140FF551C">
    <w:name w:val="9D51AE13C2EF4AB8A8881AB140FF551C"/>
  </w:style>
  <w:style w:type="paragraph" w:customStyle="1" w:styleId="1DDB2D76124C401CB53C171BADDF11AB">
    <w:name w:val="1DDB2D76124C401CB53C171BADDF11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</TotalTime>
  <Pages>2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Smith-Perkins</dc:creator>
  <cp:keywords/>
  <dc:description/>
  <cp:lastModifiedBy>Smith-Perkins, Logan A. (Logan)</cp:lastModifiedBy>
  <cp:revision>2</cp:revision>
  <cp:lastPrinted>2023-12-16T18:23:00Z</cp:lastPrinted>
  <dcterms:created xsi:type="dcterms:W3CDTF">2023-12-16T18:23:00Z</dcterms:created>
  <dcterms:modified xsi:type="dcterms:W3CDTF">2023-12-16T18:23:00Z</dcterms:modified>
</cp:coreProperties>
</file>