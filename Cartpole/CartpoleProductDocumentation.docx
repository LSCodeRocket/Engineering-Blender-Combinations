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849229D" w14:textId="77777777" w:rsidTr="004B7E44">
        <w:trPr>
          <w:trHeight w:val="2536"/>
        </w:trPr>
        <w:tc>
          <w:tcPr>
            <w:tcW w:w="8541" w:type="dxa"/>
            <w:tcBorders>
              <w:top w:val="nil"/>
              <w:left w:val="nil"/>
              <w:bottom w:val="nil"/>
              <w:right w:val="nil"/>
            </w:tcBorders>
          </w:tcPr>
          <w:p w14:paraId="791E22E0" w14:textId="3C76C9A6" w:rsidR="004B7E44" w:rsidRDefault="004443FD" w:rsidP="004B7E44">
            <w:r>
              <w:rPr>
                <w:noProof/>
              </w:rPr>
            </w:r>
            <w:r w:rsidR="004A2619">
              <w:pict w14:anchorId="106990DE">
                <v:shapetype id="_x0000_t202" coordsize="21600,21600" o:spt="202" path="m,l,21600r21600,l21600,xe">
                  <v:stroke joinstyle="miter"/>
                  <v:path gradientshapeok="t" o:connecttype="rect"/>
                </v:shapetype>
                <v:shape id="Text Box 8" o:spid="_x0000_s2056" type="#_x0000_t202" style="width:404.6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" filled="f" stroked="f" strokeweight=".5pt">
                  <v:textbox style="mso-next-textbox:#Text Box 8">
                    <w:txbxContent>
                      <w:p w14:paraId="4EC4A497" w14:textId="61D9AEE7" w:rsidR="004B7E44" w:rsidRDefault="00FA07C6" w:rsidP="004B7E44">
                        <w:pPr>
                          <w:pStyle w:val="Title"/>
                          <w:rPr>
                            <w:rFonts w:asciiTheme="minorHAnsi" w:hAnsiTheme="minorHAnsi" w:cstheme="minorHAnsi"/>
                            <w:sz w:val="80"/>
                            <w:szCs w:val="80"/>
                          </w:rPr>
                        </w:pPr>
                        <w:r w:rsidRPr="004A2619">
                          <w:rPr>
                            <w:rFonts w:asciiTheme="minorHAnsi" w:hAnsiTheme="minorHAnsi" w:cstheme="minorHAnsi"/>
                            <w:sz w:val="80"/>
                            <w:szCs w:val="80"/>
                          </w:rPr>
                          <w:t>Cartpole Simulation</w:t>
                        </w:r>
                        <w:r w:rsidR="004A2619" w:rsidRPr="004A2619">
                          <w:rPr>
                            <w:rFonts w:asciiTheme="minorHAnsi" w:hAnsiTheme="minorHAnsi" w:cstheme="minorHAnsi"/>
                            <w:sz w:val="80"/>
                            <w:szCs w:val="80"/>
                          </w:rPr>
                          <w:t xml:space="preserve">, </w:t>
                        </w:r>
                        <w:r w:rsidRPr="004A2619">
                          <w:rPr>
                            <w:rFonts w:asciiTheme="minorHAnsi" w:hAnsiTheme="minorHAnsi" w:cstheme="minorHAnsi"/>
                            <w:sz w:val="80"/>
                            <w:szCs w:val="80"/>
                          </w:rPr>
                          <w:t>control</w:t>
                        </w:r>
                        <w:r w:rsidR="004A2619" w:rsidRPr="004A2619">
                          <w:rPr>
                            <w:rFonts w:asciiTheme="minorHAnsi" w:hAnsiTheme="minorHAnsi" w:cstheme="minorHAnsi"/>
                            <w:sz w:val="80"/>
                            <w:szCs w:val="80"/>
                          </w:rPr>
                          <w:t xml:space="preserve"> and rendering</w:t>
                        </w:r>
                      </w:p>
                      <w:p w14:paraId="29C186CD" w14:textId="77777777" w:rsidR="004A2619" w:rsidRPr="004A2619" w:rsidRDefault="004A2619" w:rsidP="004B7E44">
                        <w:pPr>
                          <w:pStyle w:val="Title"/>
                          <w:rPr>
                            <w:rFonts w:asciiTheme="minorHAnsi" w:hAnsiTheme="minorHAnsi" w:cstheme="minorHAnsi"/>
                            <w:sz w:val="80"/>
                            <w:szCs w:val="80"/>
                          </w:rPr>
                        </w:pPr>
                      </w:p>
                    </w:txbxContent>
                  </v:textbox>
                  <w10:anchorlock/>
                </v:shape>
              </w:pict>
            </w:r>
          </w:p>
          <w:p w14:paraId="142CE2D0" w14:textId="3D0FBB75" w:rsidR="004B7E44" w:rsidRDefault="004B7E44" w:rsidP="004B7E44"/>
          <w:p w14:paraId="19060DB9" w14:textId="44916016" w:rsidR="004B7E44" w:rsidRDefault="004443FD" w:rsidP="004B7E44">
            <w:r>
              <w:rPr>
                <w:noProof/>
              </w:rPr>
            </w:r>
            <w:r w:rsidR="004A2619">
              <w:pict w14:anchorId="619D477D">
                <v:shape id="Text Box 3" o:spid="_x0000_s2054" type="#_x0000_t202" style="width:404.6pt;height:1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NgGg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" filled="f" stroked="f" strokeweight=".5pt">
                  <v:textbox>
                    <w:txbxContent>
                      <w:p w14:paraId="1C60572F" w14:textId="2F33FAC6" w:rsidR="004B7E44" w:rsidRDefault="004B7E44" w:rsidP="004B7E44">
                        <w:pPr>
                          <w:pStyle w:val="Subtitle"/>
                          <w:rPr>
                            <w:sz w:val="48"/>
                            <w:szCs w:val="18"/>
                          </w:rPr>
                        </w:pPr>
                      </w:p>
                      <w:p w14:paraId="733638C3" w14:textId="77777777" w:rsidR="00B7015A" w:rsidRDefault="00B7015A" w:rsidP="004B7E44">
                        <w:pPr>
                          <w:pStyle w:val="Subtitle"/>
                          <w:rPr>
                            <w:sz w:val="48"/>
                            <w:szCs w:val="18"/>
                          </w:rPr>
                        </w:pPr>
                      </w:p>
                      <w:p w14:paraId="3AA5A150" w14:textId="68ADEBA6" w:rsidR="00CF25AF" w:rsidRPr="00FA07C6" w:rsidRDefault="00CF25AF" w:rsidP="004B7E44">
                        <w:pPr>
                          <w:pStyle w:val="Subtitle"/>
                          <w:rPr>
                            <w:sz w:val="48"/>
                            <w:szCs w:val="18"/>
                          </w:rPr>
                        </w:pPr>
                        <w:r>
                          <w:rPr>
                            <w:sz w:val="48"/>
                            <w:szCs w:val="18"/>
                          </w:rPr>
                          <w:t xml:space="preserve">An Engineering </w:t>
                        </w:r>
                        <w:r w:rsidR="00B7015A">
                          <w:rPr>
                            <w:sz w:val="48"/>
                            <w:szCs w:val="18"/>
                          </w:rPr>
                          <w:t>Report and Guide</w:t>
                        </w:r>
                      </w:p>
                    </w:txbxContent>
                  </v:textbox>
                  <w10:wrap type="none"/>
                  <w10:anchorlock/>
                </v:shape>
              </w:pict>
            </w:r>
          </w:p>
        </w:tc>
      </w:tr>
      <w:tr w:rsidR="004B7E44" w14:paraId="310FD7B5" w14:textId="77777777" w:rsidTr="004B7E44">
        <w:trPr>
          <w:trHeight w:val="3814"/>
        </w:trPr>
        <w:tc>
          <w:tcPr>
            <w:tcW w:w="8541" w:type="dxa"/>
            <w:tcBorders>
              <w:top w:val="nil"/>
              <w:left w:val="nil"/>
              <w:bottom w:val="nil"/>
              <w:right w:val="nil"/>
            </w:tcBorders>
            <w:vAlign w:val="bottom"/>
          </w:tcPr>
          <w:p w14:paraId="48C1A18C" w14:textId="7B176A5C" w:rsidR="004B7E44" w:rsidRDefault="004443FD" w:rsidP="004B7E44">
            <w:pPr>
              <w:rPr>
                <w:noProof/>
              </w:rPr>
            </w:pPr>
            <w:r>
              <w:rPr>
                <w:noProof/>
              </w:rPr>
              <w:pict w14:anchorId="6B5231E4">
                <v:shape id="Text Box 6" o:spid="_x0000_s2053" type="#_x0000_t202" style="position:absolute;margin-left:-233.1pt;margin-top:-11.75pt;width:223.75pt;height:1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" filled="f" stroked="f" strokeweight=".5pt">
                  <v:textbox>
                    <w:txbxContent>
                      <w:p w14:paraId="3266B09E" w14:textId="2C0D4D40" w:rsidR="004B7E44" w:rsidRPr="00ED76F7" w:rsidRDefault="005F42F3" w:rsidP="00ED76F7">
                        <w:pPr>
                          <w:rPr>
                            <w:b/>
                            <w:bCs/>
                            <w:sz w:val="44"/>
                            <w:szCs w:val="36"/>
                          </w:rPr>
                        </w:pPr>
                        <w:bookmarkStart w:id="0" w:name="_Toc153625659"/>
                        <w:r w:rsidRPr="00ED76F7">
                          <w:rPr>
                            <w:b/>
                            <w:bCs/>
                            <w:sz w:val="44"/>
                            <w:szCs w:val="36"/>
                          </w:rPr>
                          <w:t>LS-CodeRocket</w:t>
                        </w:r>
                        <w:bookmarkEnd w:id="0"/>
                      </w:p>
                      <w:p w14:paraId="176B6689" w14:textId="36A8589A" w:rsidR="00183ECA" w:rsidRPr="00ED76F7" w:rsidRDefault="00183ECA" w:rsidP="00ED76F7">
                        <w:pPr>
                          <w:rPr>
                            <w:b/>
                            <w:bCs/>
                            <w:sz w:val="44"/>
                            <w:szCs w:val="36"/>
                          </w:rPr>
                        </w:pPr>
                        <w:bookmarkStart w:id="1" w:name="_Toc153625660"/>
                        <w:r w:rsidRPr="00ED76F7">
                          <w:rPr>
                            <w:b/>
                            <w:bCs/>
                            <w:sz w:val="44"/>
                            <w:szCs w:val="36"/>
                          </w:rPr>
                          <w:t>December 16, 2023</w:t>
                        </w:r>
                        <w:bookmarkEnd w:id="1"/>
                      </w:p>
                    </w:txbxContent>
                  </v:textbox>
                  <w10:wrap type="square"/>
                </v:shape>
              </w:pict>
            </w:r>
          </w:p>
          <w:p w14:paraId="475F60C2" w14:textId="2FBE16BB" w:rsidR="004B7E44" w:rsidRDefault="004443FD" w:rsidP="004B7E44">
            <w:pPr>
              <w:rPr>
                <w:noProof/>
              </w:rPr>
            </w:pPr>
            <w:r>
              <w:rPr>
                <w:noProof/>
              </w:rPr>
              <w:pict w14:anchorId="330B62B5">
                <v:shape id="Text Box 7" o:spid="_x0000_s2052" type="#_x0000_t202" style="position:absolute;margin-left:-233.55pt;margin-top:24.7pt;width:198.75pt;height:4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AHA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" filled="f" stroked="f" strokeweight=".5pt">
                  <v:textbox>
                    <w:txbxContent>
                      <w:p w14:paraId="4D69943B" w14:textId="4BFECAC4" w:rsidR="004B7E44" w:rsidRPr="004B7E44" w:rsidRDefault="004B7E44" w:rsidP="004B7E44"/>
                    </w:txbxContent>
                  </v:textbox>
                  <w10:wrap type="through"/>
                </v:shape>
              </w:pict>
            </w:r>
            <w:r>
              <w:rPr>
                <w:noProof/>
              </w:rPr>
            </w:r>
            <w:r w:rsidR="004A2619">
              <w:pict w14:anchorId="26C1170C">
                <v:shape id="Text Box 10" o:spid="_x0000_s2051"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2DE09F22" w14:textId="0D77C81B" w:rsidR="004B7E44" w:rsidRPr="004B7E44" w:rsidRDefault="004B7E44" w:rsidP="004B7E44"/>
                    </w:txbxContent>
                  </v:textbox>
                  <w10:anchorlock/>
                </v:shape>
              </w:pict>
            </w:r>
          </w:p>
        </w:tc>
      </w:tr>
    </w:tbl>
    <w:p w14:paraId="47D2FD71" w14:textId="0F11FE21" w:rsidR="004B7E44" w:rsidRDefault="00F22BC6" w:rsidP="004B7E44">
      <w:r>
        <w:rPr>
          <w:noProof/>
        </w:rPr>
        <w:drawing>
          <wp:anchor distT="0" distB="0" distL="114300" distR="114300" simplePos="0" relativeHeight="251658752" behindDoc="1" locked="0" layoutInCell="1" allowOverlap="1" wp14:anchorId="2E9CD7E6" wp14:editId="49E541E5">
            <wp:simplePos x="0" y="0"/>
            <wp:positionH relativeFrom="column">
              <wp:posOffset>-1203325</wp:posOffset>
            </wp:positionH>
            <wp:positionV relativeFrom="page">
              <wp:posOffset>152400</wp:posOffset>
            </wp:positionV>
            <wp:extent cx="17082837" cy="11388558"/>
            <wp:effectExtent l="0" t="0" r="5080" b="3810"/>
            <wp:wrapNone/>
            <wp:docPr id="1700145251" name="Picture 1700145251" descr="Machine in a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e in a laboratory"/>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82837" cy="11388558"/>
                    </a:xfrm>
                    <a:prstGeom prst="rect">
                      <a:avLst/>
                    </a:prstGeom>
                  </pic:spPr>
                </pic:pic>
              </a:graphicData>
            </a:graphic>
            <wp14:sizeRelH relativeFrom="margin">
              <wp14:pctWidth>0</wp14:pctWidth>
            </wp14:sizeRelH>
            <wp14:sizeRelV relativeFrom="margin">
              <wp14:pctHeight>0</wp14:pctHeight>
            </wp14:sizeRelV>
          </wp:anchor>
        </w:drawing>
      </w:r>
      <w:r w:rsidR="005F42F3">
        <w:rPr>
          <w:noProof/>
        </w:rPr>
        <w:drawing>
          <wp:anchor distT="0" distB="0" distL="114300" distR="114300" simplePos="0" relativeHeight="251656704" behindDoc="1" locked="0" layoutInCell="1" allowOverlap="1" wp14:anchorId="0F0AC3A0" wp14:editId="6A5F118F">
            <wp:simplePos x="0" y="0"/>
            <wp:positionH relativeFrom="column">
              <wp:posOffset>-1356226</wp:posOffset>
            </wp:positionH>
            <wp:positionV relativeFrom="page">
              <wp:align>top</wp:align>
            </wp:positionV>
            <wp:extent cx="17082837" cy="11388558"/>
            <wp:effectExtent l="0" t="0" r="5080" b="3810"/>
            <wp:wrapNone/>
            <wp:docPr id="1" name="Picture 1" descr="Machine in a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e in a laboratory"/>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82837" cy="11388558"/>
                    </a:xfrm>
                    <a:prstGeom prst="rect">
                      <a:avLst/>
                    </a:prstGeom>
                  </pic:spPr>
                </pic:pic>
              </a:graphicData>
            </a:graphic>
            <wp14:sizeRelH relativeFrom="margin">
              <wp14:pctWidth>0</wp14:pctWidth>
            </wp14:sizeRelH>
            <wp14:sizeRelV relativeFrom="margin">
              <wp14:pctHeight>0</wp14:pctHeight>
            </wp14:sizeRelV>
          </wp:anchor>
        </w:drawing>
      </w:r>
    </w:p>
    <w:p w14:paraId="0451A4DB" w14:textId="404EE578" w:rsidR="004B7E44" w:rsidRDefault="00F9019B">
      <w:pPr>
        <w:spacing w:after="200"/>
      </w:pPr>
      <w:r>
        <w:rPr>
          <w:noProof/>
        </w:rPr>
        <w:pict w14:anchorId="32CC3F04">
          <v:rect id="_x0000_s2058" alt="colored rectangle" style="position:absolute;margin-left:-45.2pt;margin-top:159.65pt;width:504.05pt;height:471.25pt;z-index:-251650048;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" fillcolor="#155d56 [2406]" stroked="f" strokeweight="2pt">
            <w10:wrap anchory="page"/>
          </v:rect>
        </w:pict>
      </w:r>
      <w:r w:rsidR="004443FD">
        <w:rPr>
          <w:noProof/>
        </w:rPr>
        <w:pict w14:anchorId="0D111C52">
          <v:rect id="Rectangle 2" o:spid="_x0000_s2050" alt="colored rectangle" style="position:absolute;margin-left:-30.3pt;margin-top:162.2pt;width:504.0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" fillcolor="#155d56 [2406]" stroked="f" strokeweight="2pt">
            <w10:wrap anchory="page"/>
          </v:rect>
        </w:pict>
      </w:r>
      <w:r w:rsidR="004B7E44">
        <w:br w:type="page"/>
      </w:r>
    </w:p>
    <w:sdt>
      <w:sdtPr>
        <w:rPr>
          <w:rFonts w:asciiTheme="minorHAnsi" w:eastAsiaTheme="minorEastAsia" w:hAnsiTheme="minorHAnsi" w:cstheme="minorBidi"/>
          <w:color w:val="FFFFFF" w:themeColor="background1"/>
          <w:sz w:val="28"/>
          <w:szCs w:val="22"/>
        </w:rPr>
        <w:id w:val="1874809579"/>
        <w:docPartObj>
          <w:docPartGallery w:val="Table of Contents"/>
          <w:docPartUnique/>
        </w:docPartObj>
      </w:sdtPr>
      <w:sdtEndPr>
        <w:rPr>
          <w:b/>
          <w:bCs/>
          <w:noProof/>
        </w:rPr>
      </w:sdtEndPr>
      <w:sdtContent>
        <w:p w14:paraId="3A6002E8" w14:textId="0DDED00C" w:rsidR="00ED76F7" w:rsidRDefault="00ED76F7">
          <w:pPr>
            <w:pStyle w:val="TOCHeading"/>
          </w:pPr>
          <w:r>
            <w:t>Contents</w:t>
          </w:r>
        </w:p>
        <w:p w14:paraId="04CAB0B2" w14:textId="4FAFED13" w:rsidR="00D462BB" w:rsidRDefault="00ED76F7">
          <w:pPr>
            <w:pStyle w:val="TOC2"/>
            <w:tabs>
              <w:tab w:val="right" w:leader="dot" w:pos="9926"/>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3789593" w:history="1">
            <w:r w:rsidR="00D462BB" w:rsidRPr="000A1E5B">
              <w:rPr>
                <w:rStyle w:val="Hyperlink"/>
                <w:noProof/>
              </w:rPr>
              <w:t>Project Objectives</w:t>
            </w:r>
            <w:r w:rsidR="00D462BB">
              <w:rPr>
                <w:noProof/>
                <w:webHidden/>
              </w:rPr>
              <w:tab/>
            </w:r>
            <w:r w:rsidR="00D462BB">
              <w:rPr>
                <w:noProof/>
                <w:webHidden/>
              </w:rPr>
              <w:fldChar w:fldCharType="begin"/>
            </w:r>
            <w:r w:rsidR="00D462BB">
              <w:rPr>
                <w:noProof/>
                <w:webHidden/>
              </w:rPr>
              <w:instrText xml:space="preserve"> PAGEREF _Toc153789593 \h </w:instrText>
            </w:r>
            <w:r w:rsidR="00D462BB">
              <w:rPr>
                <w:noProof/>
                <w:webHidden/>
              </w:rPr>
            </w:r>
            <w:r w:rsidR="00D462BB">
              <w:rPr>
                <w:noProof/>
                <w:webHidden/>
              </w:rPr>
              <w:fldChar w:fldCharType="separate"/>
            </w:r>
            <w:r w:rsidR="00D462BB">
              <w:rPr>
                <w:noProof/>
                <w:webHidden/>
              </w:rPr>
              <w:t>3</w:t>
            </w:r>
            <w:r w:rsidR="00D462BB">
              <w:rPr>
                <w:noProof/>
                <w:webHidden/>
              </w:rPr>
              <w:fldChar w:fldCharType="end"/>
            </w:r>
          </w:hyperlink>
        </w:p>
        <w:p w14:paraId="6EE9590E" w14:textId="3DDDDDAE" w:rsidR="00D462BB" w:rsidRDefault="00D462BB">
          <w:pPr>
            <w:pStyle w:val="TOC2"/>
            <w:tabs>
              <w:tab w:val="right" w:leader="dot" w:pos="9926"/>
            </w:tabs>
            <w:rPr>
              <w:rFonts w:cstheme="minorBidi"/>
              <w:noProof/>
              <w:kern w:val="2"/>
              <w:lang w:eastAsia="zh-CN"/>
              <w14:ligatures w14:val="standardContextual"/>
            </w:rPr>
          </w:pPr>
          <w:hyperlink w:anchor="_Toc153789594" w:history="1">
            <w:r w:rsidRPr="000A1E5B">
              <w:rPr>
                <w:rStyle w:val="Hyperlink"/>
                <w:noProof/>
              </w:rPr>
              <w:t>System and Render Requirements</w:t>
            </w:r>
            <w:r>
              <w:rPr>
                <w:noProof/>
                <w:webHidden/>
              </w:rPr>
              <w:tab/>
            </w:r>
            <w:r>
              <w:rPr>
                <w:noProof/>
                <w:webHidden/>
              </w:rPr>
              <w:fldChar w:fldCharType="begin"/>
            </w:r>
            <w:r>
              <w:rPr>
                <w:noProof/>
                <w:webHidden/>
              </w:rPr>
              <w:instrText xml:space="preserve"> PAGEREF _Toc153789594 \h </w:instrText>
            </w:r>
            <w:r>
              <w:rPr>
                <w:noProof/>
                <w:webHidden/>
              </w:rPr>
            </w:r>
            <w:r>
              <w:rPr>
                <w:noProof/>
                <w:webHidden/>
              </w:rPr>
              <w:fldChar w:fldCharType="separate"/>
            </w:r>
            <w:r>
              <w:rPr>
                <w:noProof/>
                <w:webHidden/>
              </w:rPr>
              <w:t>4</w:t>
            </w:r>
            <w:r>
              <w:rPr>
                <w:noProof/>
                <w:webHidden/>
              </w:rPr>
              <w:fldChar w:fldCharType="end"/>
            </w:r>
          </w:hyperlink>
        </w:p>
        <w:p w14:paraId="090A575D" w14:textId="3D73D626" w:rsidR="00D462BB" w:rsidRDefault="00D462BB">
          <w:pPr>
            <w:pStyle w:val="TOC3"/>
            <w:tabs>
              <w:tab w:val="right" w:leader="dot" w:pos="9926"/>
            </w:tabs>
            <w:rPr>
              <w:rFonts w:cstheme="minorBidi"/>
              <w:noProof/>
              <w:kern w:val="2"/>
              <w:lang w:eastAsia="zh-CN"/>
              <w14:ligatures w14:val="standardContextual"/>
            </w:rPr>
          </w:pPr>
          <w:hyperlink w:anchor="_Toc153789595" w:history="1">
            <w:r w:rsidRPr="000A1E5B">
              <w:rPr>
                <w:rStyle w:val="Hyperlink"/>
                <w:b/>
                <w:noProof/>
              </w:rPr>
              <w:t>CAD DESIGN</w:t>
            </w:r>
            <w:r>
              <w:rPr>
                <w:noProof/>
                <w:webHidden/>
              </w:rPr>
              <w:tab/>
            </w:r>
            <w:r>
              <w:rPr>
                <w:noProof/>
                <w:webHidden/>
              </w:rPr>
              <w:fldChar w:fldCharType="begin"/>
            </w:r>
            <w:r>
              <w:rPr>
                <w:noProof/>
                <w:webHidden/>
              </w:rPr>
              <w:instrText xml:space="preserve"> PAGEREF _Toc153789595 \h </w:instrText>
            </w:r>
            <w:r>
              <w:rPr>
                <w:noProof/>
                <w:webHidden/>
              </w:rPr>
            </w:r>
            <w:r>
              <w:rPr>
                <w:noProof/>
                <w:webHidden/>
              </w:rPr>
              <w:fldChar w:fldCharType="separate"/>
            </w:r>
            <w:r>
              <w:rPr>
                <w:noProof/>
                <w:webHidden/>
              </w:rPr>
              <w:t>4</w:t>
            </w:r>
            <w:r>
              <w:rPr>
                <w:noProof/>
                <w:webHidden/>
              </w:rPr>
              <w:fldChar w:fldCharType="end"/>
            </w:r>
          </w:hyperlink>
        </w:p>
        <w:p w14:paraId="6CC64633" w14:textId="383E7F8D" w:rsidR="00D462BB" w:rsidRDefault="00D462BB">
          <w:pPr>
            <w:pStyle w:val="TOC3"/>
            <w:tabs>
              <w:tab w:val="right" w:leader="dot" w:pos="9926"/>
            </w:tabs>
            <w:rPr>
              <w:rFonts w:cstheme="minorBidi"/>
              <w:noProof/>
              <w:kern w:val="2"/>
              <w:lang w:eastAsia="zh-CN"/>
              <w14:ligatures w14:val="standardContextual"/>
            </w:rPr>
          </w:pPr>
          <w:hyperlink w:anchor="_Toc153789596" w:history="1">
            <w:r w:rsidRPr="000A1E5B">
              <w:rPr>
                <w:rStyle w:val="Hyperlink"/>
                <w:b/>
                <w:noProof/>
              </w:rPr>
              <w:t>PRE-MADE COMPONENT SELECTION</w:t>
            </w:r>
            <w:r>
              <w:rPr>
                <w:noProof/>
                <w:webHidden/>
              </w:rPr>
              <w:tab/>
            </w:r>
            <w:r>
              <w:rPr>
                <w:noProof/>
                <w:webHidden/>
              </w:rPr>
              <w:fldChar w:fldCharType="begin"/>
            </w:r>
            <w:r>
              <w:rPr>
                <w:noProof/>
                <w:webHidden/>
              </w:rPr>
              <w:instrText xml:space="preserve"> PAGEREF _Toc153789596 \h </w:instrText>
            </w:r>
            <w:r>
              <w:rPr>
                <w:noProof/>
                <w:webHidden/>
              </w:rPr>
            </w:r>
            <w:r>
              <w:rPr>
                <w:noProof/>
                <w:webHidden/>
              </w:rPr>
              <w:fldChar w:fldCharType="separate"/>
            </w:r>
            <w:r>
              <w:rPr>
                <w:noProof/>
                <w:webHidden/>
              </w:rPr>
              <w:t>4</w:t>
            </w:r>
            <w:r>
              <w:rPr>
                <w:noProof/>
                <w:webHidden/>
              </w:rPr>
              <w:fldChar w:fldCharType="end"/>
            </w:r>
          </w:hyperlink>
        </w:p>
        <w:p w14:paraId="0D80144E" w14:textId="6A9C6602" w:rsidR="00D462BB" w:rsidRDefault="00D462BB">
          <w:pPr>
            <w:pStyle w:val="TOC3"/>
            <w:tabs>
              <w:tab w:val="right" w:leader="dot" w:pos="9926"/>
            </w:tabs>
            <w:rPr>
              <w:rFonts w:cstheme="minorBidi"/>
              <w:noProof/>
              <w:kern w:val="2"/>
              <w:lang w:eastAsia="zh-CN"/>
              <w14:ligatures w14:val="standardContextual"/>
            </w:rPr>
          </w:pPr>
          <w:hyperlink w:anchor="_Toc153789597" w:history="1">
            <w:r w:rsidRPr="000A1E5B">
              <w:rPr>
                <w:rStyle w:val="Hyperlink"/>
                <w:b/>
                <w:noProof/>
              </w:rPr>
              <w:t>SYSTEM MODELLING</w:t>
            </w:r>
            <w:r>
              <w:rPr>
                <w:noProof/>
                <w:webHidden/>
              </w:rPr>
              <w:tab/>
            </w:r>
            <w:r>
              <w:rPr>
                <w:noProof/>
                <w:webHidden/>
              </w:rPr>
              <w:fldChar w:fldCharType="begin"/>
            </w:r>
            <w:r>
              <w:rPr>
                <w:noProof/>
                <w:webHidden/>
              </w:rPr>
              <w:instrText xml:space="preserve"> PAGEREF _Toc153789597 \h </w:instrText>
            </w:r>
            <w:r>
              <w:rPr>
                <w:noProof/>
                <w:webHidden/>
              </w:rPr>
            </w:r>
            <w:r>
              <w:rPr>
                <w:noProof/>
                <w:webHidden/>
              </w:rPr>
              <w:fldChar w:fldCharType="separate"/>
            </w:r>
            <w:r>
              <w:rPr>
                <w:noProof/>
                <w:webHidden/>
              </w:rPr>
              <w:t>4</w:t>
            </w:r>
            <w:r>
              <w:rPr>
                <w:noProof/>
                <w:webHidden/>
              </w:rPr>
              <w:fldChar w:fldCharType="end"/>
            </w:r>
          </w:hyperlink>
        </w:p>
        <w:p w14:paraId="0597BEE5" w14:textId="5F6B7B93" w:rsidR="00D462BB" w:rsidRDefault="00D462BB">
          <w:pPr>
            <w:pStyle w:val="TOC3"/>
            <w:tabs>
              <w:tab w:val="right" w:leader="dot" w:pos="9926"/>
            </w:tabs>
            <w:rPr>
              <w:rFonts w:cstheme="minorBidi"/>
              <w:noProof/>
              <w:kern w:val="2"/>
              <w:lang w:eastAsia="zh-CN"/>
              <w14:ligatures w14:val="standardContextual"/>
            </w:rPr>
          </w:pPr>
          <w:hyperlink w:anchor="_Toc153789598" w:history="1">
            <w:r w:rsidRPr="000A1E5B">
              <w:rPr>
                <w:rStyle w:val="Hyperlink"/>
                <w:b/>
                <w:noProof/>
              </w:rPr>
              <w:t>CONTROLLER DESIGN</w:t>
            </w:r>
            <w:r>
              <w:rPr>
                <w:noProof/>
                <w:webHidden/>
              </w:rPr>
              <w:tab/>
            </w:r>
            <w:r>
              <w:rPr>
                <w:noProof/>
                <w:webHidden/>
              </w:rPr>
              <w:fldChar w:fldCharType="begin"/>
            </w:r>
            <w:r>
              <w:rPr>
                <w:noProof/>
                <w:webHidden/>
              </w:rPr>
              <w:instrText xml:space="preserve"> PAGEREF _Toc153789598 \h </w:instrText>
            </w:r>
            <w:r>
              <w:rPr>
                <w:noProof/>
                <w:webHidden/>
              </w:rPr>
            </w:r>
            <w:r>
              <w:rPr>
                <w:noProof/>
                <w:webHidden/>
              </w:rPr>
              <w:fldChar w:fldCharType="separate"/>
            </w:r>
            <w:r>
              <w:rPr>
                <w:noProof/>
                <w:webHidden/>
              </w:rPr>
              <w:t>5</w:t>
            </w:r>
            <w:r>
              <w:rPr>
                <w:noProof/>
                <w:webHidden/>
              </w:rPr>
              <w:fldChar w:fldCharType="end"/>
            </w:r>
          </w:hyperlink>
        </w:p>
        <w:p w14:paraId="29830067" w14:textId="37FFF1BD" w:rsidR="00D462BB" w:rsidRDefault="00D462BB">
          <w:pPr>
            <w:pStyle w:val="TOC3"/>
            <w:tabs>
              <w:tab w:val="right" w:leader="dot" w:pos="9926"/>
            </w:tabs>
            <w:rPr>
              <w:rFonts w:cstheme="minorBidi"/>
              <w:noProof/>
              <w:kern w:val="2"/>
              <w:lang w:eastAsia="zh-CN"/>
              <w14:ligatures w14:val="standardContextual"/>
            </w:rPr>
          </w:pPr>
          <w:hyperlink w:anchor="_Toc153789599" w:history="1">
            <w:r w:rsidRPr="000A1E5B">
              <w:rPr>
                <w:rStyle w:val="Hyperlink"/>
                <w:b/>
                <w:noProof/>
              </w:rPr>
              <w:t>CONTROLLER TESTING</w:t>
            </w:r>
            <w:r>
              <w:rPr>
                <w:noProof/>
                <w:webHidden/>
              </w:rPr>
              <w:tab/>
            </w:r>
            <w:r>
              <w:rPr>
                <w:noProof/>
                <w:webHidden/>
              </w:rPr>
              <w:fldChar w:fldCharType="begin"/>
            </w:r>
            <w:r>
              <w:rPr>
                <w:noProof/>
                <w:webHidden/>
              </w:rPr>
              <w:instrText xml:space="preserve"> PAGEREF _Toc153789599 \h </w:instrText>
            </w:r>
            <w:r>
              <w:rPr>
                <w:noProof/>
                <w:webHidden/>
              </w:rPr>
            </w:r>
            <w:r>
              <w:rPr>
                <w:noProof/>
                <w:webHidden/>
              </w:rPr>
              <w:fldChar w:fldCharType="separate"/>
            </w:r>
            <w:r>
              <w:rPr>
                <w:noProof/>
                <w:webHidden/>
              </w:rPr>
              <w:t>5</w:t>
            </w:r>
            <w:r>
              <w:rPr>
                <w:noProof/>
                <w:webHidden/>
              </w:rPr>
              <w:fldChar w:fldCharType="end"/>
            </w:r>
          </w:hyperlink>
        </w:p>
        <w:p w14:paraId="21B34583" w14:textId="48E11454" w:rsidR="00D462BB" w:rsidRDefault="00D462BB">
          <w:pPr>
            <w:pStyle w:val="TOC3"/>
            <w:tabs>
              <w:tab w:val="right" w:leader="dot" w:pos="9926"/>
            </w:tabs>
            <w:rPr>
              <w:rFonts w:cstheme="minorBidi"/>
              <w:noProof/>
              <w:kern w:val="2"/>
              <w:lang w:eastAsia="zh-CN"/>
              <w14:ligatures w14:val="standardContextual"/>
            </w:rPr>
          </w:pPr>
          <w:hyperlink w:anchor="_Toc153789600" w:history="1">
            <w:r w:rsidRPr="000A1E5B">
              <w:rPr>
                <w:rStyle w:val="Hyperlink"/>
                <w:b/>
                <w:noProof/>
              </w:rPr>
              <w:t>CONTROLLER ANALYSIS</w:t>
            </w:r>
            <w:r>
              <w:rPr>
                <w:noProof/>
                <w:webHidden/>
              </w:rPr>
              <w:tab/>
            </w:r>
            <w:r>
              <w:rPr>
                <w:noProof/>
                <w:webHidden/>
              </w:rPr>
              <w:fldChar w:fldCharType="begin"/>
            </w:r>
            <w:r>
              <w:rPr>
                <w:noProof/>
                <w:webHidden/>
              </w:rPr>
              <w:instrText xml:space="preserve"> PAGEREF _Toc153789600 \h </w:instrText>
            </w:r>
            <w:r>
              <w:rPr>
                <w:noProof/>
                <w:webHidden/>
              </w:rPr>
            </w:r>
            <w:r>
              <w:rPr>
                <w:noProof/>
                <w:webHidden/>
              </w:rPr>
              <w:fldChar w:fldCharType="separate"/>
            </w:r>
            <w:r>
              <w:rPr>
                <w:noProof/>
                <w:webHidden/>
              </w:rPr>
              <w:t>6</w:t>
            </w:r>
            <w:r>
              <w:rPr>
                <w:noProof/>
                <w:webHidden/>
              </w:rPr>
              <w:fldChar w:fldCharType="end"/>
            </w:r>
          </w:hyperlink>
        </w:p>
        <w:p w14:paraId="757E811D" w14:textId="6749A310" w:rsidR="00D462BB" w:rsidRDefault="00D462BB">
          <w:pPr>
            <w:pStyle w:val="TOC3"/>
            <w:tabs>
              <w:tab w:val="right" w:leader="dot" w:pos="9926"/>
            </w:tabs>
            <w:rPr>
              <w:rFonts w:cstheme="minorBidi"/>
              <w:noProof/>
              <w:kern w:val="2"/>
              <w:lang w:eastAsia="zh-CN"/>
              <w14:ligatures w14:val="standardContextual"/>
            </w:rPr>
          </w:pPr>
          <w:hyperlink w:anchor="_Toc153789601" w:history="1">
            <w:r w:rsidRPr="000A1E5B">
              <w:rPr>
                <w:rStyle w:val="Hyperlink"/>
                <w:b/>
                <w:noProof/>
              </w:rPr>
              <w:t>RENDERING TYPES</w:t>
            </w:r>
            <w:r>
              <w:rPr>
                <w:noProof/>
                <w:webHidden/>
              </w:rPr>
              <w:tab/>
            </w:r>
            <w:r>
              <w:rPr>
                <w:noProof/>
                <w:webHidden/>
              </w:rPr>
              <w:fldChar w:fldCharType="begin"/>
            </w:r>
            <w:r>
              <w:rPr>
                <w:noProof/>
                <w:webHidden/>
              </w:rPr>
              <w:instrText xml:space="preserve"> PAGEREF _Toc153789601 \h </w:instrText>
            </w:r>
            <w:r>
              <w:rPr>
                <w:noProof/>
                <w:webHidden/>
              </w:rPr>
            </w:r>
            <w:r>
              <w:rPr>
                <w:noProof/>
                <w:webHidden/>
              </w:rPr>
              <w:fldChar w:fldCharType="separate"/>
            </w:r>
            <w:r>
              <w:rPr>
                <w:noProof/>
                <w:webHidden/>
              </w:rPr>
              <w:t>6</w:t>
            </w:r>
            <w:r>
              <w:rPr>
                <w:noProof/>
                <w:webHidden/>
              </w:rPr>
              <w:fldChar w:fldCharType="end"/>
            </w:r>
          </w:hyperlink>
        </w:p>
        <w:p w14:paraId="112C1D2A" w14:textId="26DE6626" w:rsidR="00D462BB" w:rsidRDefault="00D462BB">
          <w:pPr>
            <w:pStyle w:val="TOC3"/>
            <w:tabs>
              <w:tab w:val="right" w:leader="dot" w:pos="9926"/>
            </w:tabs>
            <w:rPr>
              <w:rFonts w:cstheme="minorBidi"/>
              <w:noProof/>
              <w:kern w:val="2"/>
              <w:lang w:eastAsia="zh-CN"/>
              <w14:ligatures w14:val="standardContextual"/>
            </w:rPr>
          </w:pPr>
          <w:hyperlink w:anchor="_Toc153789602" w:history="1">
            <w:r w:rsidRPr="000A1E5B">
              <w:rPr>
                <w:rStyle w:val="Hyperlink"/>
                <w:b/>
                <w:noProof/>
              </w:rPr>
              <w:t>ADDING REALTIME DATA</w:t>
            </w:r>
            <w:r>
              <w:rPr>
                <w:noProof/>
                <w:webHidden/>
              </w:rPr>
              <w:tab/>
            </w:r>
            <w:r>
              <w:rPr>
                <w:noProof/>
                <w:webHidden/>
              </w:rPr>
              <w:fldChar w:fldCharType="begin"/>
            </w:r>
            <w:r>
              <w:rPr>
                <w:noProof/>
                <w:webHidden/>
              </w:rPr>
              <w:instrText xml:space="preserve"> PAGEREF _Toc153789602 \h </w:instrText>
            </w:r>
            <w:r>
              <w:rPr>
                <w:noProof/>
                <w:webHidden/>
              </w:rPr>
            </w:r>
            <w:r>
              <w:rPr>
                <w:noProof/>
                <w:webHidden/>
              </w:rPr>
              <w:fldChar w:fldCharType="separate"/>
            </w:r>
            <w:r>
              <w:rPr>
                <w:noProof/>
                <w:webHidden/>
              </w:rPr>
              <w:t>7</w:t>
            </w:r>
            <w:r>
              <w:rPr>
                <w:noProof/>
                <w:webHidden/>
              </w:rPr>
              <w:fldChar w:fldCharType="end"/>
            </w:r>
          </w:hyperlink>
        </w:p>
        <w:p w14:paraId="64678FD3" w14:textId="2FF98515" w:rsidR="00D462BB" w:rsidRDefault="00D462BB">
          <w:pPr>
            <w:pStyle w:val="TOC2"/>
            <w:tabs>
              <w:tab w:val="right" w:leader="dot" w:pos="9926"/>
            </w:tabs>
            <w:rPr>
              <w:rFonts w:cstheme="minorBidi"/>
              <w:noProof/>
              <w:kern w:val="2"/>
              <w:lang w:eastAsia="zh-CN"/>
              <w14:ligatures w14:val="standardContextual"/>
            </w:rPr>
          </w:pPr>
          <w:hyperlink w:anchor="_Toc153789603" w:history="1">
            <w:r w:rsidRPr="000A1E5B">
              <w:rPr>
                <w:rStyle w:val="Hyperlink"/>
                <w:noProof/>
              </w:rPr>
              <w:t>CAD Design - Realistic</w:t>
            </w:r>
            <w:r>
              <w:rPr>
                <w:noProof/>
                <w:webHidden/>
              </w:rPr>
              <w:tab/>
            </w:r>
            <w:r>
              <w:rPr>
                <w:noProof/>
                <w:webHidden/>
              </w:rPr>
              <w:fldChar w:fldCharType="begin"/>
            </w:r>
            <w:r>
              <w:rPr>
                <w:noProof/>
                <w:webHidden/>
              </w:rPr>
              <w:instrText xml:space="preserve"> PAGEREF _Toc153789603 \h </w:instrText>
            </w:r>
            <w:r>
              <w:rPr>
                <w:noProof/>
                <w:webHidden/>
              </w:rPr>
            </w:r>
            <w:r>
              <w:rPr>
                <w:noProof/>
                <w:webHidden/>
              </w:rPr>
              <w:fldChar w:fldCharType="separate"/>
            </w:r>
            <w:r>
              <w:rPr>
                <w:noProof/>
                <w:webHidden/>
              </w:rPr>
              <w:t>8</w:t>
            </w:r>
            <w:r>
              <w:rPr>
                <w:noProof/>
                <w:webHidden/>
              </w:rPr>
              <w:fldChar w:fldCharType="end"/>
            </w:r>
          </w:hyperlink>
        </w:p>
        <w:p w14:paraId="74057B00" w14:textId="27260978" w:rsidR="00D462BB" w:rsidRDefault="00D462BB">
          <w:pPr>
            <w:pStyle w:val="TOC3"/>
            <w:tabs>
              <w:tab w:val="right" w:leader="dot" w:pos="9926"/>
            </w:tabs>
            <w:rPr>
              <w:rFonts w:cstheme="minorBidi"/>
              <w:noProof/>
              <w:kern w:val="2"/>
              <w:lang w:eastAsia="zh-CN"/>
              <w14:ligatures w14:val="standardContextual"/>
            </w:rPr>
          </w:pPr>
          <w:hyperlink w:anchor="_Toc153789604" w:history="1">
            <w:r w:rsidRPr="000A1E5B">
              <w:rPr>
                <w:rStyle w:val="Hyperlink"/>
                <w:b/>
                <w:noProof/>
              </w:rPr>
              <w:t>Heading 3</w:t>
            </w:r>
            <w:r>
              <w:rPr>
                <w:noProof/>
                <w:webHidden/>
              </w:rPr>
              <w:tab/>
            </w:r>
            <w:r>
              <w:rPr>
                <w:noProof/>
                <w:webHidden/>
              </w:rPr>
              <w:fldChar w:fldCharType="begin"/>
            </w:r>
            <w:r>
              <w:rPr>
                <w:noProof/>
                <w:webHidden/>
              </w:rPr>
              <w:instrText xml:space="preserve"> PAGEREF _Toc153789604 \h </w:instrText>
            </w:r>
            <w:r>
              <w:rPr>
                <w:noProof/>
                <w:webHidden/>
              </w:rPr>
            </w:r>
            <w:r>
              <w:rPr>
                <w:noProof/>
                <w:webHidden/>
              </w:rPr>
              <w:fldChar w:fldCharType="separate"/>
            </w:r>
            <w:r>
              <w:rPr>
                <w:noProof/>
                <w:webHidden/>
              </w:rPr>
              <w:t>8</w:t>
            </w:r>
            <w:r>
              <w:rPr>
                <w:noProof/>
                <w:webHidden/>
              </w:rPr>
              <w:fldChar w:fldCharType="end"/>
            </w:r>
          </w:hyperlink>
        </w:p>
        <w:p w14:paraId="114C97AE" w14:textId="2973927F" w:rsidR="00D462BB" w:rsidRDefault="00D462BB">
          <w:pPr>
            <w:pStyle w:val="TOC2"/>
            <w:tabs>
              <w:tab w:val="right" w:leader="dot" w:pos="9926"/>
            </w:tabs>
            <w:rPr>
              <w:rFonts w:cstheme="minorBidi"/>
              <w:noProof/>
              <w:kern w:val="2"/>
              <w:lang w:eastAsia="zh-CN"/>
              <w14:ligatures w14:val="standardContextual"/>
            </w:rPr>
          </w:pPr>
          <w:hyperlink w:anchor="_Toc153789605" w:history="1">
            <w:r w:rsidRPr="000A1E5B">
              <w:rPr>
                <w:rStyle w:val="Hyperlink"/>
                <w:noProof/>
              </w:rPr>
              <w:t>Template</w:t>
            </w:r>
            <w:r>
              <w:rPr>
                <w:noProof/>
                <w:webHidden/>
              </w:rPr>
              <w:tab/>
            </w:r>
            <w:r>
              <w:rPr>
                <w:noProof/>
                <w:webHidden/>
              </w:rPr>
              <w:fldChar w:fldCharType="begin"/>
            </w:r>
            <w:r>
              <w:rPr>
                <w:noProof/>
                <w:webHidden/>
              </w:rPr>
              <w:instrText xml:space="preserve"> PAGEREF _Toc153789605 \h </w:instrText>
            </w:r>
            <w:r>
              <w:rPr>
                <w:noProof/>
                <w:webHidden/>
              </w:rPr>
            </w:r>
            <w:r>
              <w:rPr>
                <w:noProof/>
                <w:webHidden/>
              </w:rPr>
              <w:fldChar w:fldCharType="separate"/>
            </w:r>
            <w:r>
              <w:rPr>
                <w:noProof/>
                <w:webHidden/>
              </w:rPr>
              <w:t>9</w:t>
            </w:r>
            <w:r>
              <w:rPr>
                <w:noProof/>
                <w:webHidden/>
              </w:rPr>
              <w:fldChar w:fldCharType="end"/>
            </w:r>
          </w:hyperlink>
        </w:p>
        <w:p w14:paraId="4263983F" w14:textId="2124E072" w:rsidR="00D462BB" w:rsidRDefault="00D462BB">
          <w:pPr>
            <w:pStyle w:val="TOC3"/>
            <w:tabs>
              <w:tab w:val="right" w:leader="dot" w:pos="9926"/>
            </w:tabs>
            <w:rPr>
              <w:rFonts w:cstheme="minorBidi"/>
              <w:noProof/>
              <w:kern w:val="2"/>
              <w:lang w:eastAsia="zh-CN"/>
              <w14:ligatures w14:val="standardContextual"/>
            </w:rPr>
          </w:pPr>
          <w:hyperlink w:anchor="_Toc153789606" w:history="1">
            <w:r w:rsidRPr="000A1E5B">
              <w:rPr>
                <w:rStyle w:val="Hyperlink"/>
                <w:b/>
                <w:noProof/>
              </w:rPr>
              <w:t>Heading 3</w:t>
            </w:r>
            <w:r>
              <w:rPr>
                <w:noProof/>
                <w:webHidden/>
              </w:rPr>
              <w:tab/>
            </w:r>
            <w:r>
              <w:rPr>
                <w:noProof/>
                <w:webHidden/>
              </w:rPr>
              <w:fldChar w:fldCharType="begin"/>
            </w:r>
            <w:r>
              <w:rPr>
                <w:noProof/>
                <w:webHidden/>
              </w:rPr>
              <w:instrText xml:space="preserve"> PAGEREF _Toc153789606 \h </w:instrText>
            </w:r>
            <w:r>
              <w:rPr>
                <w:noProof/>
                <w:webHidden/>
              </w:rPr>
            </w:r>
            <w:r>
              <w:rPr>
                <w:noProof/>
                <w:webHidden/>
              </w:rPr>
              <w:fldChar w:fldCharType="separate"/>
            </w:r>
            <w:r>
              <w:rPr>
                <w:noProof/>
                <w:webHidden/>
              </w:rPr>
              <w:t>9</w:t>
            </w:r>
            <w:r>
              <w:rPr>
                <w:noProof/>
                <w:webHidden/>
              </w:rPr>
              <w:fldChar w:fldCharType="end"/>
            </w:r>
          </w:hyperlink>
        </w:p>
        <w:p w14:paraId="01D47EE9" w14:textId="38E12A58" w:rsidR="00D462BB" w:rsidRDefault="00D462BB">
          <w:pPr>
            <w:pStyle w:val="TOC2"/>
            <w:tabs>
              <w:tab w:val="right" w:leader="dot" w:pos="9926"/>
            </w:tabs>
            <w:rPr>
              <w:rFonts w:cstheme="minorBidi"/>
              <w:noProof/>
              <w:kern w:val="2"/>
              <w:lang w:eastAsia="zh-CN"/>
              <w14:ligatures w14:val="standardContextual"/>
            </w:rPr>
          </w:pPr>
          <w:hyperlink w:anchor="_Toc153789607" w:history="1">
            <w:r w:rsidRPr="000A1E5B">
              <w:rPr>
                <w:rStyle w:val="Hyperlink"/>
                <w:noProof/>
              </w:rPr>
              <w:t>Template</w:t>
            </w:r>
            <w:r>
              <w:rPr>
                <w:noProof/>
                <w:webHidden/>
              </w:rPr>
              <w:tab/>
            </w:r>
            <w:r>
              <w:rPr>
                <w:noProof/>
                <w:webHidden/>
              </w:rPr>
              <w:fldChar w:fldCharType="begin"/>
            </w:r>
            <w:r>
              <w:rPr>
                <w:noProof/>
                <w:webHidden/>
              </w:rPr>
              <w:instrText xml:space="preserve"> PAGEREF _Toc153789607 \h </w:instrText>
            </w:r>
            <w:r>
              <w:rPr>
                <w:noProof/>
                <w:webHidden/>
              </w:rPr>
            </w:r>
            <w:r>
              <w:rPr>
                <w:noProof/>
                <w:webHidden/>
              </w:rPr>
              <w:fldChar w:fldCharType="separate"/>
            </w:r>
            <w:r>
              <w:rPr>
                <w:noProof/>
                <w:webHidden/>
              </w:rPr>
              <w:t>10</w:t>
            </w:r>
            <w:r>
              <w:rPr>
                <w:noProof/>
                <w:webHidden/>
              </w:rPr>
              <w:fldChar w:fldCharType="end"/>
            </w:r>
          </w:hyperlink>
        </w:p>
        <w:p w14:paraId="501551D6" w14:textId="50D39088" w:rsidR="00D462BB" w:rsidRDefault="00D462BB">
          <w:pPr>
            <w:pStyle w:val="TOC3"/>
            <w:tabs>
              <w:tab w:val="right" w:leader="dot" w:pos="9926"/>
            </w:tabs>
            <w:rPr>
              <w:rFonts w:cstheme="minorBidi"/>
              <w:noProof/>
              <w:kern w:val="2"/>
              <w:lang w:eastAsia="zh-CN"/>
              <w14:ligatures w14:val="standardContextual"/>
            </w:rPr>
          </w:pPr>
          <w:hyperlink w:anchor="_Toc153789608" w:history="1">
            <w:r w:rsidRPr="000A1E5B">
              <w:rPr>
                <w:rStyle w:val="Hyperlink"/>
                <w:b/>
                <w:noProof/>
              </w:rPr>
              <w:t>Heading 3</w:t>
            </w:r>
            <w:r>
              <w:rPr>
                <w:noProof/>
                <w:webHidden/>
              </w:rPr>
              <w:tab/>
            </w:r>
            <w:r>
              <w:rPr>
                <w:noProof/>
                <w:webHidden/>
              </w:rPr>
              <w:fldChar w:fldCharType="begin"/>
            </w:r>
            <w:r>
              <w:rPr>
                <w:noProof/>
                <w:webHidden/>
              </w:rPr>
              <w:instrText xml:space="preserve"> PAGEREF _Toc153789608 \h </w:instrText>
            </w:r>
            <w:r>
              <w:rPr>
                <w:noProof/>
                <w:webHidden/>
              </w:rPr>
            </w:r>
            <w:r>
              <w:rPr>
                <w:noProof/>
                <w:webHidden/>
              </w:rPr>
              <w:fldChar w:fldCharType="separate"/>
            </w:r>
            <w:r>
              <w:rPr>
                <w:noProof/>
                <w:webHidden/>
              </w:rPr>
              <w:t>10</w:t>
            </w:r>
            <w:r>
              <w:rPr>
                <w:noProof/>
                <w:webHidden/>
              </w:rPr>
              <w:fldChar w:fldCharType="end"/>
            </w:r>
          </w:hyperlink>
        </w:p>
        <w:p w14:paraId="105C5B1F" w14:textId="5CF16A7D" w:rsidR="00ED76F7" w:rsidRDefault="00ED76F7">
          <w:r>
            <w:rPr>
              <w:b/>
              <w:bCs/>
              <w:noProof/>
            </w:rPr>
            <w:fldChar w:fldCharType="end"/>
          </w:r>
        </w:p>
      </w:sdtContent>
    </w:sdt>
    <w:p w14:paraId="687A04A4" w14:textId="77777777" w:rsidR="00ED76F7" w:rsidRDefault="00ED76F7" w:rsidP="00ED76F7">
      <w:pPr>
        <w:pStyle w:val="Heading2"/>
        <w:spacing w:after="500"/>
      </w:pPr>
    </w:p>
    <w:p w14:paraId="1EFDB389" w14:textId="77777777" w:rsidR="00ED76F7" w:rsidRDefault="00ED76F7" w:rsidP="00ED76F7">
      <w:pPr>
        <w:pStyle w:val="Heading2"/>
        <w:spacing w:after="500"/>
      </w:pPr>
    </w:p>
    <w:p w14:paraId="180BF0FA" w14:textId="77777777" w:rsidR="00ED76F7" w:rsidRDefault="00ED76F7" w:rsidP="00ED76F7">
      <w:pPr>
        <w:pStyle w:val="Heading2"/>
        <w:spacing w:after="500"/>
      </w:pPr>
    </w:p>
    <w:p w14:paraId="34A3532A" w14:textId="77777777" w:rsidR="00ED76F7" w:rsidRDefault="00ED76F7" w:rsidP="00ED76F7">
      <w:pPr>
        <w:pStyle w:val="Heading2"/>
        <w:spacing w:after="500"/>
      </w:pPr>
    </w:p>
    <w:p w14:paraId="1C48A0CD" w14:textId="77777777" w:rsidR="00ED76F7" w:rsidRDefault="00ED76F7" w:rsidP="00ED76F7">
      <w:pPr>
        <w:pStyle w:val="Heading2"/>
        <w:spacing w:after="500"/>
      </w:pPr>
    </w:p>
    <w:p w14:paraId="29772A8F" w14:textId="77777777" w:rsidR="00ED76F7" w:rsidRDefault="00ED76F7" w:rsidP="00ED76F7">
      <w:pPr>
        <w:pStyle w:val="Heading2"/>
        <w:spacing w:after="500"/>
      </w:pPr>
    </w:p>
    <w:p w14:paraId="66D2B491" w14:textId="77777777" w:rsidR="00ED76F7" w:rsidRDefault="00ED76F7">
      <w:pPr>
        <w:spacing w:after="200"/>
        <w:rPr>
          <w:rFonts w:asciiTheme="majorHAnsi" w:eastAsia="Times New Roman" w:hAnsiTheme="majorHAnsi" w:cs="Times New Roman"/>
          <w:b/>
          <w:color w:val="auto"/>
          <w:sz w:val="52"/>
        </w:rPr>
      </w:pPr>
      <w:r>
        <w:br w:type="page"/>
      </w:r>
    </w:p>
    <w:p w14:paraId="45F8F513" w14:textId="55FFBB47" w:rsidR="00ED76F7" w:rsidRDefault="00ED76F7" w:rsidP="005834D4">
      <w:pPr>
        <w:pStyle w:val="Heading2"/>
        <w:spacing w:after="500"/>
      </w:pPr>
      <w:bookmarkStart w:id="2" w:name="_Toc153789593"/>
      <w:r>
        <w:lastRenderedPageBreak/>
        <w:t xml:space="preserve">Project </w:t>
      </w:r>
      <w:r w:rsidR="005834D4">
        <w:t>Objectives</w:t>
      </w:r>
      <w:bookmarkEnd w:id="2"/>
    </w:p>
    <w:p w14:paraId="5BF74200" w14:textId="37ABEA78" w:rsidR="00F73E17" w:rsidRDefault="001651FE" w:rsidP="00F73E17">
      <w:pPr>
        <w:ind w:firstLine="720"/>
        <w:jc w:val="both"/>
        <w:rPr>
          <w:color w:val="auto"/>
        </w:rPr>
      </w:pPr>
      <w:r>
        <w:rPr>
          <w:color w:val="auto"/>
        </w:rPr>
        <w:t>The objective of this project is to create a virtual cartpole system that can be realistically modelled, simulated, controlled, and rendered in Blender.</w:t>
      </w:r>
      <w:r w:rsidR="005834D4">
        <w:rPr>
          <w:color w:val="auto"/>
        </w:rPr>
        <w:t xml:space="preserve"> The goal is to make it as realistic as possible to practice all aspects of the average engineering project. In Blender, there will be at least two renders: a more realistic looking simulation for presentation and analysis, and then another render for an aesthetically pleasing (“satisfying”) look for posting online. The idea is to also make a product documentation and a report of engineering decisions for this as well. </w:t>
      </w:r>
    </w:p>
    <w:p w14:paraId="68A2EEA9" w14:textId="1043196D" w:rsidR="00AA0040" w:rsidRPr="005834D4" w:rsidRDefault="005834D4" w:rsidP="00F73E17">
      <w:pPr>
        <w:ind w:firstLine="720"/>
        <w:jc w:val="both"/>
        <w:rPr>
          <w:color w:val="auto"/>
        </w:rPr>
      </w:pPr>
      <w:r>
        <w:rPr>
          <w:color w:val="auto"/>
        </w:rPr>
        <w:t>Though most components made virtually will not reflect their real counterparts. Additionally, electrical systems will most likely not be modelled accurately</w:t>
      </w:r>
      <w:r w:rsidR="00AA0040">
        <w:rPr>
          <w:color w:val="auto"/>
        </w:rPr>
        <w:t xml:space="preserve"> because of lack of interest and approximate behaviors are close to observed phenomena.</w:t>
      </w:r>
      <w:r w:rsidR="00F73E17">
        <w:rPr>
          <w:color w:val="auto"/>
        </w:rPr>
        <w:t xml:space="preserve"> Additionally, this will be practice creating controllers of different types and how to generate a large amount of </w:t>
      </w:r>
      <w:r w:rsidR="004A2619">
        <w:rPr>
          <w:color w:val="auto"/>
        </w:rPr>
        <w:t>high-fidelity</w:t>
      </w:r>
      <w:r w:rsidR="00F73E17">
        <w:rPr>
          <w:color w:val="auto"/>
        </w:rPr>
        <w:t xml:space="preserve"> data for analysis.</w:t>
      </w:r>
    </w:p>
    <w:p w14:paraId="634908F2" w14:textId="57989FDE" w:rsidR="001651FE" w:rsidRDefault="001651FE" w:rsidP="001651FE">
      <w:pPr>
        <w:rPr>
          <w:color w:val="auto"/>
        </w:rPr>
      </w:pPr>
    </w:p>
    <w:p w14:paraId="3EF94AAA" w14:textId="77777777" w:rsidR="00724A90" w:rsidRDefault="00724A90">
      <w:pPr>
        <w:spacing w:after="200"/>
        <w:rPr>
          <w:color w:val="auto"/>
        </w:rPr>
      </w:pPr>
      <w:r>
        <w:rPr>
          <w:color w:val="auto"/>
        </w:rPr>
        <w:br w:type="page"/>
      </w:r>
    </w:p>
    <w:p w14:paraId="4848A4E6" w14:textId="77777777" w:rsidR="00ED76F7" w:rsidRPr="00724A90" w:rsidRDefault="00ED76F7" w:rsidP="00724A90">
      <w:pPr>
        <w:rPr>
          <w:color w:val="auto"/>
        </w:rPr>
      </w:pPr>
    </w:p>
    <w:p w14:paraId="4B2E2001" w14:textId="18FA70E8" w:rsidR="004B7E44" w:rsidRDefault="007C0CDC" w:rsidP="004B7E44">
      <w:pPr>
        <w:pStyle w:val="Heading2"/>
        <w:spacing w:after="500"/>
      </w:pPr>
      <w:bookmarkStart w:id="3" w:name="_Toc153789594"/>
      <w:r>
        <w:t xml:space="preserve">System and Render </w:t>
      </w:r>
      <w:r w:rsidR="00ED76F7">
        <w:t>Requirement</w:t>
      </w:r>
      <w:r w:rsidR="00F73E17">
        <w:t>s</w:t>
      </w:r>
      <w:bookmarkEnd w:id="3"/>
    </w:p>
    <w:p w14:paraId="438E93EA" w14:textId="22B39909" w:rsidR="004B7E44" w:rsidRDefault="004A2619" w:rsidP="004B7E44">
      <w:pPr>
        <w:pStyle w:val="Heading3"/>
        <w:rPr>
          <w:b/>
          <w:i w:val="0"/>
          <w:sz w:val="44"/>
        </w:rPr>
      </w:pPr>
      <w:bookmarkStart w:id="4" w:name="_Toc153789595"/>
      <w:r>
        <w:rPr>
          <w:b/>
          <w:i w:val="0"/>
          <w:sz w:val="44"/>
        </w:rPr>
        <w:t>CAD DESIGN</w:t>
      </w:r>
      <w:bookmarkEnd w:id="4"/>
    </w:p>
    <w:p w14:paraId="4FDE58BC" w14:textId="6BF73B5C" w:rsidR="00B037E7" w:rsidRDefault="00B037E7" w:rsidP="001142D2">
      <w:pPr>
        <w:ind w:firstLine="720"/>
        <w:jc w:val="both"/>
        <w:rPr>
          <w:color w:val="auto"/>
        </w:rPr>
      </w:pPr>
      <w:r>
        <w:rPr>
          <w:color w:val="auto"/>
        </w:rPr>
        <w:t>The virtual design of the cartpole system must adhere somewhat to real life and obtainable components. The design of the cartpole system must be less than or equal to 1</w:t>
      </w:r>
      <w:r w:rsidR="00D0359E">
        <w:rPr>
          <w:color w:val="auto"/>
        </w:rPr>
        <w:t>.5</w:t>
      </w:r>
      <w:r>
        <w:rPr>
          <w:color w:val="auto"/>
        </w:rPr>
        <w:t xml:space="preserve"> meter</w:t>
      </w:r>
      <w:r w:rsidR="00D0359E">
        <w:rPr>
          <w:color w:val="auto"/>
        </w:rPr>
        <w:t>s</w:t>
      </w:r>
      <w:r>
        <w:rPr>
          <w:color w:val="auto"/>
        </w:rPr>
        <w:t xml:space="preserve"> in length</w:t>
      </w:r>
      <w:r w:rsidR="00D0359E">
        <w:rPr>
          <w:color w:val="auto"/>
        </w:rPr>
        <w:t xml:space="preserve"> (at minimum)</w:t>
      </w:r>
      <w:r>
        <w:rPr>
          <w:color w:val="auto"/>
        </w:rPr>
        <w:t>. All non-electronic/mechanical components must be manufacturable on a 30 cm x 30 cm 3D printer out of PLA, a purchasable bolt, nut or screw, or purchasable aluminum extrusion. However, most components must be made of PLA</w:t>
      </w:r>
      <w:r>
        <w:rPr>
          <w:color w:val="auto"/>
        </w:rPr>
        <w:t>.</w:t>
      </w:r>
      <w:r>
        <w:rPr>
          <w:color w:val="auto"/>
        </w:rPr>
        <w:t xml:space="preserve"> The design must conform to the material</w:t>
      </w:r>
      <w:r>
        <w:rPr>
          <w:color w:val="auto"/>
        </w:rPr>
        <w:t>; i</w:t>
      </w:r>
      <w:r>
        <w:rPr>
          <w:color w:val="auto"/>
        </w:rPr>
        <w:t xml:space="preserve">t must be structurally sound. </w:t>
      </w:r>
    </w:p>
    <w:p w14:paraId="55D48D71" w14:textId="3381CE12" w:rsidR="00B037E7" w:rsidRDefault="00B037E7" w:rsidP="00F8416F">
      <w:pPr>
        <w:ind w:firstLine="720"/>
        <w:jc w:val="both"/>
        <w:rPr>
          <w:color w:val="auto"/>
        </w:rPr>
      </w:pPr>
      <w:r>
        <w:rPr>
          <w:color w:val="auto"/>
        </w:rPr>
        <w:t>The materials must be specified in each CAD design.</w:t>
      </w:r>
      <w:r>
        <w:rPr>
          <w:color w:val="auto"/>
        </w:rPr>
        <w:t xml:space="preserve"> </w:t>
      </w:r>
      <w:proofErr w:type="gramStart"/>
      <w:r>
        <w:rPr>
          <w:color w:val="auto"/>
        </w:rPr>
        <w:t>In order to</w:t>
      </w:r>
      <w:proofErr w:type="gramEnd"/>
      <w:r>
        <w:rPr>
          <w:color w:val="auto"/>
        </w:rPr>
        <w:t xml:space="preserve"> practice CAD modelling, all parts must be modelled in a CAD software, and none can be obtained from an online resource. However, electrical components are very complicated and require a finer understanding of electrodynamics to 3D-model correctly (such as AC/DC motors). The </w:t>
      </w:r>
      <w:r w:rsidR="00F8416F">
        <w:rPr>
          <w:color w:val="auto"/>
        </w:rPr>
        <w:t>intricate innards</w:t>
      </w:r>
      <w:r>
        <w:rPr>
          <w:color w:val="auto"/>
        </w:rPr>
        <w:t xml:space="preserve"> of these components are not required</w:t>
      </w:r>
      <w:r w:rsidR="00F8416F">
        <w:rPr>
          <w:color w:val="auto"/>
        </w:rPr>
        <w:t xml:space="preserve"> to be modelled to render well in Blender. </w:t>
      </w:r>
    </w:p>
    <w:p w14:paraId="07C3F3E9" w14:textId="77777777" w:rsidR="004A2619" w:rsidRDefault="004A2619" w:rsidP="004A2619">
      <w:pPr>
        <w:jc w:val="both"/>
        <w:rPr>
          <w:color w:val="auto"/>
        </w:rPr>
      </w:pPr>
    </w:p>
    <w:p w14:paraId="31A0001F" w14:textId="6F2C2E9A" w:rsidR="00F8416F" w:rsidRPr="004A2619" w:rsidRDefault="004A2619" w:rsidP="004A2619">
      <w:pPr>
        <w:pStyle w:val="Heading3"/>
        <w:rPr>
          <w:b/>
          <w:i w:val="0"/>
          <w:sz w:val="44"/>
        </w:rPr>
      </w:pPr>
      <w:bookmarkStart w:id="5" w:name="_Toc153789596"/>
      <w:r>
        <w:rPr>
          <w:b/>
          <w:i w:val="0"/>
          <w:sz w:val="44"/>
        </w:rPr>
        <w:t>PRE-MADE COMPONENT SELECTION</w:t>
      </w:r>
      <w:bookmarkEnd w:id="5"/>
    </w:p>
    <w:p w14:paraId="1E618DEF" w14:textId="0B3DD7CE" w:rsidR="00B037E7" w:rsidRPr="00B037E7" w:rsidRDefault="00F8416F" w:rsidP="007C0CDC">
      <w:pPr>
        <w:ind w:firstLine="720"/>
        <w:jc w:val="both"/>
        <w:rPr>
          <w:color w:val="auto"/>
        </w:rPr>
      </w:pPr>
      <w:r>
        <w:rPr>
          <w:color w:val="auto"/>
        </w:rPr>
        <w:t>Additionally, if the chosen controller requires a specific electrical device to be purchased that is not made of any of these materials, the device does not have to be personally modelled (motor, camera, etc.)</w:t>
      </w:r>
      <w:r>
        <w:rPr>
          <w:color w:val="auto"/>
        </w:rPr>
        <w:t xml:space="preserve">, however, they </w:t>
      </w:r>
      <w:r w:rsidR="004A2619">
        <w:rPr>
          <w:color w:val="auto"/>
        </w:rPr>
        <w:t>must</w:t>
      </w:r>
      <w:r>
        <w:rPr>
          <w:color w:val="auto"/>
        </w:rPr>
        <w:t xml:space="preserve"> look </w:t>
      </w:r>
      <w:r w:rsidR="00486BE8">
        <w:rPr>
          <w:color w:val="auto"/>
        </w:rPr>
        <w:t>aesthetically pleasing</w:t>
      </w:r>
      <w:r>
        <w:rPr>
          <w:color w:val="auto"/>
        </w:rPr>
        <w:t xml:space="preserve"> and fit the theme of the render (so it may be more beneficial to personally 3D-model anyway). Pre-made electrical components cannot be fantastical and must be based on science in some way for </w:t>
      </w:r>
      <w:r w:rsidR="007C0CDC">
        <w:rPr>
          <w:color w:val="auto"/>
        </w:rPr>
        <w:t xml:space="preserve">usage in one of the realistic renderings. For the </w:t>
      </w:r>
      <w:r w:rsidR="00486BE8">
        <w:rPr>
          <w:color w:val="auto"/>
        </w:rPr>
        <w:t xml:space="preserve">more </w:t>
      </w:r>
      <w:r w:rsidR="007C0CDC">
        <w:rPr>
          <w:color w:val="auto"/>
        </w:rPr>
        <w:t xml:space="preserve">artistic render, </w:t>
      </w:r>
      <w:r w:rsidR="00486BE8">
        <w:rPr>
          <w:color w:val="auto"/>
        </w:rPr>
        <w:t>the parts may/</w:t>
      </w:r>
      <w:r w:rsidR="007C0CDC">
        <w:rPr>
          <w:color w:val="auto"/>
        </w:rPr>
        <w:t xml:space="preserve">are not constrained by physical </w:t>
      </w:r>
      <w:r w:rsidR="00486BE8">
        <w:rPr>
          <w:color w:val="auto"/>
        </w:rPr>
        <w:t xml:space="preserve">behaviors. </w:t>
      </w:r>
    </w:p>
    <w:p w14:paraId="2DAA9394" w14:textId="77777777" w:rsidR="004A2619" w:rsidRDefault="004A2619" w:rsidP="004A2619">
      <w:pPr>
        <w:pStyle w:val="Heading3"/>
        <w:rPr>
          <w:b/>
          <w:i w:val="0"/>
          <w:sz w:val="44"/>
        </w:rPr>
      </w:pPr>
    </w:p>
    <w:p w14:paraId="188153ED" w14:textId="23D662A9" w:rsidR="004A2619" w:rsidRPr="004A2619" w:rsidRDefault="004A2619" w:rsidP="004A2619">
      <w:pPr>
        <w:pStyle w:val="Heading3"/>
        <w:rPr>
          <w:b/>
          <w:i w:val="0"/>
          <w:sz w:val="44"/>
        </w:rPr>
      </w:pPr>
      <w:bookmarkStart w:id="6" w:name="_Toc153789597"/>
      <w:r>
        <w:rPr>
          <w:b/>
          <w:i w:val="0"/>
          <w:sz w:val="44"/>
        </w:rPr>
        <w:t>SYSTEM MODELLING</w:t>
      </w:r>
      <w:bookmarkEnd w:id="6"/>
    </w:p>
    <w:p w14:paraId="1EC44669" w14:textId="49149570" w:rsidR="00417554" w:rsidRDefault="00F73E17" w:rsidP="00F73E17">
      <w:pPr>
        <w:rPr>
          <w:color w:val="auto"/>
        </w:rPr>
      </w:pPr>
      <w:r>
        <w:rPr>
          <w:color w:val="auto"/>
        </w:rPr>
        <w:tab/>
        <w:t xml:space="preserve">The </w:t>
      </w:r>
      <w:r w:rsidR="007C0CDC">
        <w:rPr>
          <w:color w:val="auto"/>
        </w:rPr>
        <w:t xml:space="preserve">system must utilize </w:t>
      </w:r>
      <w:r w:rsidR="00486BE8">
        <w:rPr>
          <w:color w:val="auto"/>
        </w:rPr>
        <w:t>mathematical models</w:t>
      </w:r>
      <w:r w:rsidR="007C0CDC">
        <w:rPr>
          <w:color w:val="auto"/>
        </w:rPr>
        <w:t xml:space="preserve"> that are built on realistic measurements of the system</w:t>
      </w:r>
      <w:r w:rsidR="00486BE8">
        <w:rPr>
          <w:color w:val="auto"/>
        </w:rPr>
        <w:t xml:space="preserve"> for the more realistic render. If the system utilizes a motor, it cannot have infinite output. The system cannot have infinite friction nor no friction (no slipping or infinite slipping. These will constrain the render to make it more realistic which will serve the purpos</w:t>
      </w:r>
      <w:r w:rsidR="00417554">
        <w:rPr>
          <w:color w:val="auto"/>
        </w:rPr>
        <w:t xml:space="preserve">es described in the requirements. For the more artistic render, the system can utilize parameters </w:t>
      </w:r>
      <w:r w:rsidR="00417554">
        <w:rPr>
          <w:color w:val="auto"/>
        </w:rPr>
        <w:lastRenderedPageBreak/>
        <w:t xml:space="preserve">that aren’t physically accurate or possible. </w:t>
      </w:r>
      <w:r w:rsidR="00237D79">
        <w:rPr>
          <w:color w:val="auto"/>
        </w:rPr>
        <w:t>In addition, all electronic components act on a clock cycle, which adds a time delay to the next input.</w:t>
      </w:r>
      <w:r w:rsidR="001142D2">
        <w:rPr>
          <w:color w:val="auto"/>
        </w:rPr>
        <w:t xml:space="preserve"> They also have a maximum allowed control output.</w:t>
      </w:r>
      <w:r w:rsidR="00237D79">
        <w:rPr>
          <w:color w:val="auto"/>
        </w:rPr>
        <w:t xml:space="preserve"> All simulations will be done in Python, C++, or MATLAB. </w:t>
      </w:r>
      <w:r w:rsidR="009E57C7">
        <w:rPr>
          <w:color w:val="auto"/>
        </w:rPr>
        <w:t xml:space="preserve">In short, the system model will be as accurate as necessary. </w:t>
      </w:r>
    </w:p>
    <w:p w14:paraId="4EF4005E" w14:textId="77777777" w:rsidR="004A2619" w:rsidRDefault="004A2619" w:rsidP="00F73E17">
      <w:pPr>
        <w:rPr>
          <w:color w:val="auto"/>
        </w:rPr>
      </w:pPr>
    </w:p>
    <w:p w14:paraId="19714624" w14:textId="77777777" w:rsidR="00237D79" w:rsidRDefault="00237D79" w:rsidP="00237D79">
      <w:pPr>
        <w:pStyle w:val="Heading3"/>
        <w:rPr>
          <w:b/>
          <w:i w:val="0"/>
          <w:sz w:val="44"/>
        </w:rPr>
      </w:pPr>
      <w:bookmarkStart w:id="7" w:name="_Toc153789598"/>
      <w:r>
        <w:rPr>
          <w:b/>
          <w:i w:val="0"/>
          <w:sz w:val="44"/>
        </w:rPr>
        <w:t>CONTROLLER DESIGN</w:t>
      </w:r>
      <w:bookmarkEnd w:id="7"/>
    </w:p>
    <w:p w14:paraId="72DC7DB3" w14:textId="61CF34B0" w:rsidR="00237D79" w:rsidRDefault="00237D79" w:rsidP="00237D79">
      <w:pPr>
        <w:ind w:firstLine="720"/>
        <w:rPr>
          <w:color w:val="auto"/>
        </w:rPr>
      </w:pPr>
      <w:r>
        <w:rPr>
          <w:color w:val="auto"/>
        </w:rPr>
        <w:t xml:space="preserve">There will be several controllers that use a variety of methods: Proportional-Integral-Derivative (PID), Model Predictive Control (MPC), Gain Scheduling, </w:t>
      </w:r>
      <w:r w:rsidR="00C705A9">
        <w:rPr>
          <w:color w:val="auto"/>
        </w:rPr>
        <w:t xml:space="preserve">Linear Quadratic Gaussian (LQG), Plant Inversion, </w:t>
      </w:r>
      <w:r>
        <w:rPr>
          <w:color w:val="auto"/>
        </w:rPr>
        <w:t xml:space="preserve">Machine Learning (sensor based), Machine Learning (camera based) and Bang-Bang. </w:t>
      </w:r>
      <w:r>
        <w:rPr>
          <w:color w:val="auto"/>
        </w:rPr>
        <w:t>This is to provide practice in using these systems and understanding how they work.</w:t>
      </w:r>
    </w:p>
    <w:p w14:paraId="24103B99" w14:textId="1D729654" w:rsidR="00237D79" w:rsidRDefault="00237D79" w:rsidP="001142D2">
      <w:pPr>
        <w:ind w:firstLine="720"/>
        <w:rPr>
          <w:color w:val="auto"/>
        </w:rPr>
      </w:pPr>
      <w:r>
        <w:rPr>
          <w:color w:val="auto"/>
        </w:rPr>
        <w:t>To render in Cycles, the output cannot be more than 400 frames. This is because any longer and it would take a significant amount of time. Additionally, GIF renderers usually are capped at 50 frames-per-second (FPS). 24 FPS would provide around 16.6 seconds of simulation time. The simulation could be very high fidelity and could work at a much higher frequency than the render (</w:t>
      </w:r>
      <w:r w:rsidR="001142D2">
        <w:rPr>
          <w:color w:val="auto"/>
        </w:rPr>
        <w:t>i.e.,</w:t>
      </w:r>
      <w:r>
        <w:rPr>
          <w:color w:val="auto"/>
        </w:rPr>
        <w:t xml:space="preserve"> 50 MHz), but it must lead to these 16.6 seconds of rendering. For a more artistic render, the simulation time may not be </w:t>
      </w:r>
      <w:r w:rsidR="001142D2">
        <w:rPr>
          <w:color w:val="auto"/>
        </w:rPr>
        <w:t>the entirety of the 16.6 seconds as to allow for creative freedoms.</w:t>
      </w:r>
    </w:p>
    <w:p w14:paraId="57FDF8D2" w14:textId="77777777" w:rsidR="00D0359E" w:rsidRDefault="001142D2" w:rsidP="001142D2">
      <w:pPr>
        <w:ind w:firstLine="720"/>
        <w:rPr>
          <w:color w:val="auto"/>
        </w:rPr>
      </w:pPr>
      <w:r>
        <w:rPr>
          <w:color w:val="auto"/>
        </w:rPr>
        <w:t xml:space="preserve">For the best render, the settling time (2%) should be less than 2 seconds. The percent overshoot really can be anything, but the settling time must settle between 0 and 2 seconds. The earlier the settling time, the better, however the control outputs cannot exceed their maximum. </w:t>
      </w:r>
    </w:p>
    <w:p w14:paraId="7F4ECEB2" w14:textId="0B4C4EF2" w:rsidR="001142D2" w:rsidRDefault="00D0359E" w:rsidP="001142D2">
      <w:pPr>
        <w:ind w:firstLine="720"/>
        <w:rPr>
          <w:color w:val="auto"/>
        </w:rPr>
      </w:pPr>
      <w:r>
        <w:rPr>
          <w:color w:val="auto"/>
        </w:rPr>
        <w:t xml:space="preserve">The final settling value should be the upward pendulum position at the center of the horizontal axis for most renders. If a render requires an angle constrained position such as 45 degrees, there will be no horizontal constraint. Along the horizontal axis, the system cannot exceed the limits described in the requirements. </w:t>
      </w:r>
    </w:p>
    <w:p w14:paraId="0298748D" w14:textId="77777777" w:rsidR="001142D2" w:rsidRPr="00417554" w:rsidRDefault="001142D2" w:rsidP="001142D2">
      <w:pPr>
        <w:ind w:firstLine="720"/>
        <w:rPr>
          <w:color w:val="auto"/>
        </w:rPr>
      </w:pPr>
    </w:p>
    <w:p w14:paraId="7569E12D" w14:textId="41127AB9" w:rsidR="00237D79" w:rsidRDefault="00237D79" w:rsidP="00237D79">
      <w:pPr>
        <w:pStyle w:val="Heading3"/>
        <w:rPr>
          <w:b/>
          <w:i w:val="0"/>
          <w:sz w:val="44"/>
        </w:rPr>
      </w:pPr>
      <w:bookmarkStart w:id="8" w:name="_Toc153789599"/>
      <w:r>
        <w:rPr>
          <w:b/>
          <w:i w:val="0"/>
          <w:sz w:val="44"/>
        </w:rPr>
        <w:t xml:space="preserve">CONTROLLER </w:t>
      </w:r>
      <w:r w:rsidR="001142D2">
        <w:rPr>
          <w:b/>
          <w:i w:val="0"/>
          <w:sz w:val="44"/>
        </w:rPr>
        <w:t>TESTING</w:t>
      </w:r>
      <w:bookmarkEnd w:id="8"/>
    </w:p>
    <w:p w14:paraId="79F07939" w14:textId="59A35BEE" w:rsidR="00237D79" w:rsidRDefault="00237D79" w:rsidP="00237D79">
      <w:pPr>
        <w:ind w:firstLine="720"/>
        <w:rPr>
          <w:color w:val="auto"/>
        </w:rPr>
      </w:pPr>
      <w:r>
        <w:rPr>
          <w:color w:val="auto"/>
        </w:rPr>
        <w:t>The</w:t>
      </w:r>
      <w:r w:rsidR="001142D2">
        <w:rPr>
          <w:color w:val="auto"/>
        </w:rPr>
        <w:t xml:space="preserve"> controllers will be expected to compensate for disturbances that are added onto the system.</w:t>
      </w:r>
      <w:r w:rsidR="0036336D">
        <w:rPr>
          <w:color w:val="auto"/>
        </w:rPr>
        <w:t xml:space="preserve"> Some disturbance like wind (a CFD could be computed over the assembly to approximate the behavior) or dampening could be added to the system. </w:t>
      </w:r>
      <w:r w:rsidR="00C705A9">
        <w:rPr>
          <w:color w:val="auto"/>
        </w:rPr>
        <w:t>Additionally,</w:t>
      </w:r>
      <w:r w:rsidR="0036336D">
        <w:rPr>
          <w:color w:val="auto"/>
        </w:rPr>
        <w:t xml:space="preserve"> some sensor error can be </w:t>
      </w:r>
      <w:r w:rsidR="00C705A9">
        <w:rPr>
          <w:color w:val="auto"/>
        </w:rPr>
        <w:t>added</w:t>
      </w:r>
      <w:r w:rsidR="00583B77">
        <w:rPr>
          <w:color w:val="auto"/>
        </w:rPr>
        <w:t xml:space="preserve">. Some model uncertainty can be added into the controller to see how it compensates. </w:t>
      </w:r>
      <w:r w:rsidR="00583B77">
        <w:rPr>
          <w:color w:val="auto"/>
        </w:rPr>
        <w:lastRenderedPageBreak/>
        <w:t xml:space="preserve">Additionally impulse forces will be added as disturbances from a large force input.  </w:t>
      </w:r>
    </w:p>
    <w:p w14:paraId="316BC50E" w14:textId="77777777" w:rsidR="001142D2" w:rsidRDefault="001142D2" w:rsidP="00237D79">
      <w:pPr>
        <w:ind w:firstLine="720"/>
        <w:rPr>
          <w:color w:val="auto"/>
        </w:rPr>
      </w:pPr>
    </w:p>
    <w:p w14:paraId="3BF5A32D" w14:textId="1DA881DC" w:rsidR="001142D2" w:rsidRDefault="001142D2" w:rsidP="001142D2">
      <w:pPr>
        <w:pStyle w:val="Heading3"/>
        <w:rPr>
          <w:b/>
          <w:i w:val="0"/>
          <w:sz w:val="44"/>
        </w:rPr>
      </w:pPr>
      <w:bookmarkStart w:id="9" w:name="_Toc153789600"/>
      <w:r>
        <w:rPr>
          <w:b/>
          <w:i w:val="0"/>
          <w:sz w:val="44"/>
        </w:rPr>
        <w:t xml:space="preserve">CONTROLLER </w:t>
      </w:r>
      <w:r>
        <w:rPr>
          <w:b/>
          <w:i w:val="0"/>
          <w:sz w:val="44"/>
        </w:rPr>
        <w:t>ANALYSIS</w:t>
      </w:r>
      <w:bookmarkEnd w:id="9"/>
    </w:p>
    <w:p w14:paraId="5981C166" w14:textId="24052AB7" w:rsidR="001142D2" w:rsidRPr="00417554" w:rsidRDefault="00D0359E" w:rsidP="001142D2">
      <w:pPr>
        <w:ind w:firstLine="720"/>
        <w:rPr>
          <w:color w:val="auto"/>
        </w:rPr>
      </w:pPr>
      <w:r>
        <w:rPr>
          <w:color w:val="auto"/>
        </w:rPr>
        <w:t xml:space="preserve">After each simulation, data about the simulation must be exported for rendering as well as analysis.  Performance measures will be utilized to compute how good each controller is with respect to another. Another edited render will show the comparison between these. </w:t>
      </w:r>
    </w:p>
    <w:p w14:paraId="398A4703" w14:textId="77777777" w:rsidR="001142D2" w:rsidRPr="00417554" w:rsidRDefault="001142D2" w:rsidP="00237D79">
      <w:pPr>
        <w:ind w:firstLine="720"/>
        <w:rPr>
          <w:color w:val="auto"/>
        </w:rPr>
      </w:pPr>
    </w:p>
    <w:p w14:paraId="10C69578" w14:textId="41638FA7" w:rsidR="00583B77" w:rsidRDefault="00583B77" w:rsidP="00583B77">
      <w:pPr>
        <w:pStyle w:val="Heading3"/>
        <w:rPr>
          <w:b/>
          <w:i w:val="0"/>
          <w:sz w:val="44"/>
        </w:rPr>
      </w:pPr>
      <w:bookmarkStart w:id="10" w:name="_Toc153789601"/>
      <w:r>
        <w:rPr>
          <w:b/>
          <w:i w:val="0"/>
          <w:sz w:val="44"/>
        </w:rPr>
        <w:t>RENDERING TYPES</w:t>
      </w:r>
      <w:bookmarkEnd w:id="10"/>
    </w:p>
    <w:p w14:paraId="1A5EBBBD" w14:textId="77777777" w:rsidR="006F104D" w:rsidRDefault="009341FB" w:rsidP="00904B12">
      <w:pPr>
        <w:ind w:firstLine="360"/>
        <w:rPr>
          <w:color w:val="auto"/>
        </w:rPr>
      </w:pPr>
      <w:r>
        <w:rPr>
          <w:color w:val="auto"/>
        </w:rPr>
        <w:t xml:space="preserve">There will be </w:t>
      </w:r>
      <w:r w:rsidR="006F104D">
        <w:rPr>
          <w:color w:val="auto"/>
        </w:rPr>
        <w:t>five</w:t>
      </w:r>
      <w:r>
        <w:rPr>
          <w:color w:val="auto"/>
        </w:rPr>
        <w:t xml:space="preserve"> types of render</w:t>
      </w:r>
      <w:r w:rsidR="006F104D">
        <w:rPr>
          <w:color w:val="auto"/>
        </w:rPr>
        <w:t>s:</w:t>
      </w:r>
    </w:p>
    <w:p w14:paraId="4D54B195" w14:textId="772F8852" w:rsidR="006F104D" w:rsidRDefault="00322109" w:rsidP="006F104D">
      <w:pPr>
        <w:pStyle w:val="ListParagraph"/>
        <w:numPr>
          <w:ilvl w:val="0"/>
          <w:numId w:val="2"/>
        </w:numPr>
        <w:rPr>
          <w:color w:val="auto"/>
        </w:rPr>
      </w:pPr>
      <w:r>
        <w:rPr>
          <w:color w:val="auto"/>
        </w:rPr>
        <w:t xml:space="preserve">(TYPE-I) </w:t>
      </w:r>
      <w:r w:rsidR="006F104D">
        <w:rPr>
          <w:color w:val="auto"/>
        </w:rPr>
        <w:t xml:space="preserve">Realistic renders under </w:t>
      </w:r>
      <w:r w:rsidR="009341FB">
        <w:rPr>
          <w:color w:val="auto"/>
        </w:rPr>
        <w:t>nonzero initial conditions and no disturbances to just reach the final desired state.</w:t>
      </w:r>
      <w:r w:rsidR="006F104D">
        <w:rPr>
          <w:color w:val="auto"/>
        </w:rPr>
        <w:t xml:space="preserve"> These will be shorter than the 400-frame limit and most-likely will be rendered in Cycles (but it isn’t required). </w:t>
      </w:r>
      <w:r w:rsidR="006F104D">
        <w:rPr>
          <w:color w:val="auto"/>
        </w:rPr>
        <w:t>This will have steady camera angles and is lit on a single-color background.</w:t>
      </w:r>
    </w:p>
    <w:p w14:paraId="7F90AE35" w14:textId="21F82DEB" w:rsidR="006F104D" w:rsidRDefault="00322109" w:rsidP="006F104D">
      <w:pPr>
        <w:pStyle w:val="ListParagraph"/>
        <w:numPr>
          <w:ilvl w:val="0"/>
          <w:numId w:val="2"/>
        </w:numPr>
        <w:rPr>
          <w:color w:val="auto"/>
        </w:rPr>
      </w:pPr>
      <w:r>
        <w:rPr>
          <w:color w:val="auto"/>
        </w:rPr>
        <w:t>(TYPE-I</w:t>
      </w:r>
      <w:r>
        <w:rPr>
          <w:color w:val="auto"/>
        </w:rPr>
        <w:t>I</w:t>
      </w:r>
      <w:r>
        <w:rPr>
          <w:color w:val="auto"/>
        </w:rPr>
        <w:t xml:space="preserve">) </w:t>
      </w:r>
      <w:r w:rsidR="006F104D">
        <w:rPr>
          <w:color w:val="auto"/>
        </w:rPr>
        <w:t>The second renders will be realistic renders under nonzero initial conditions to resist disturbances, impulse, and white noise. This will have steady camera angles and is lit on a single-color background.</w:t>
      </w:r>
      <w:r w:rsidR="00904B12">
        <w:rPr>
          <w:color w:val="auto"/>
        </w:rPr>
        <w:t xml:space="preserve"> These will be rendered in EEVEE (if possible then Cycles). </w:t>
      </w:r>
    </w:p>
    <w:p w14:paraId="05B989E2" w14:textId="3F40548B" w:rsidR="006F104D" w:rsidRDefault="00322109" w:rsidP="006F104D">
      <w:pPr>
        <w:pStyle w:val="ListParagraph"/>
        <w:numPr>
          <w:ilvl w:val="0"/>
          <w:numId w:val="2"/>
        </w:numPr>
        <w:rPr>
          <w:color w:val="auto"/>
        </w:rPr>
      </w:pPr>
      <w:r>
        <w:rPr>
          <w:color w:val="auto"/>
        </w:rPr>
        <w:t>(TYPE-I</w:t>
      </w:r>
      <w:r>
        <w:rPr>
          <w:color w:val="auto"/>
        </w:rPr>
        <w:t>II</w:t>
      </w:r>
      <w:r>
        <w:rPr>
          <w:color w:val="auto"/>
        </w:rPr>
        <w:t xml:space="preserve">) </w:t>
      </w:r>
      <w:r w:rsidR="006F104D">
        <w:rPr>
          <w:color w:val="auto"/>
        </w:rPr>
        <w:t xml:space="preserve">The third renders will be realistic features with a changing camera angle for a better-looking shot. </w:t>
      </w:r>
      <w:r w:rsidR="00904B12">
        <w:rPr>
          <w:color w:val="auto"/>
        </w:rPr>
        <w:t>These will be rendered in EEVEE (if possible then Cycles).</w:t>
      </w:r>
    </w:p>
    <w:p w14:paraId="2D60DA56" w14:textId="09B6102A" w:rsidR="00583B77" w:rsidRDefault="00322109" w:rsidP="006F104D">
      <w:pPr>
        <w:pStyle w:val="ListParagraph"/>
        <w:numPr>
          <w:ilvl w:val="0"/>
          <w:numId w:val="2"/>
        </w:numPr>
        <w:rPr>
          <w:color w:val="auto"/>
        </w:rPr>
      </w:pPr>
      <w:r>
        <w:rPr>
          <w:color w:val="auto"/>
        </w:rPr>
        <w:t>(TYPE-</w:t>
      </w:r>
      <w:r>
        <w:rPr>
          <w:color w:val="auto"/>
        </w:rPr>
        <w:t>IV</w:t>
      </w:r>
      <w:r>
        <w:rPr>
          <w:color w:val="auto"/>
        </w:rPr>
        <w:t xml:space="preserve">) </w:t>
      </w:r>
      <w:r w:rsidR="006F104D">
        <w:rPr>
          <w:color w:val="auto"/>
        </w:rPr>
        <w:t>The fourth type of render will be a decomposition of the CAD design. I do not expect these to be longer than 16 seconds.  This will be a “product presentation”-like. This will be rendered in Cycles to make it look the best.</w:t>
      </w:r>
    </w:p>
    <w:p w14:paraId="53A617D8" w14:textId="67880FAD" w:rsidR="006F104D" w:rsidRDefault="00322109" w:rsidP="006F104D">
      <w:pPr>
        <w:pStyle w:val="ListParagraph"/>
        <w:numPr>
          <w:ilvl w:val="0"/>
          <w:numId w:val="2"/>
        </w:numPr>
        <w:rPr>
          <w:color w:val="auto"/>
        </w:rPr>
      </w:pPr>
      <w:r>
        <w:rPr>
          <w:color w:val="auto"/>
        </w:rPr>
        <w:t>(TYPE-</w:t>
      </w:r>
      <w:r>
        <w:rPr>
          <w:color w:val="auto"/>
        </w:rPr>
        <w:t>V</w:t>
      </w:r>
      <w:r>
        <w:rPr>
          <w:color w:val="auto"/>
        </w:rPr>
        <w:t xml:space="preserve">) </w:t>
      </w:r>
      <w:r w:rsidR="006F104D">
        <w:rPr>
          <w:color w:val="auto"/>
        </w:rPr>
        <w:t xml:space="preserve">The fifth type of render will be less realistic and more artistic. This will use minimalist features </w:t>
      </w:r>
      <w:r w:rsidR="00904B12">
        <w:rPr>
          <w:color w:val="auto"/>
        </w:rPr>
        <w:t xml:space="preserve">and little colors on a white background. This will also use a more fantastical design that is more minimalist. This will also be rendered in Cycles </w:t>
      </w:r>
      <w:r w:rsidR="005B27FF">
        <w:rPr>
          <w:color w:val="auto"/>
        </w:rPr>
        <w:t>to</w:t>
      </w:r>
      <w:r w:rsidR="00904B12">
        <w:rPr>
          <w:color w:val="auto"/>
        </w:rPr>
        <w:t xml:space="preserve"> make the render nicer to post online. The controller used will be the one with the best performance. </w:t>
      </w:r>
    </w:p>
    <w:p w14:paraId="594A2B39" w14:textId="77777777" w:rsidR="00583B77" w:rsidRDefault="00583B77" w:rsidP="00583B77">
      <w:pPr>
        <w:ind w:firstLine="720"/>
        <w:rPr>
          <w:color w:val="auto"/>
        </w:rPr>
      </w:pPr>
    </w:p>
    <w:p w14:paraId="6DD5699D" w14:textId="77777777" w:rsidR="006F2E5E" w:rsidRDefault="006F2E5E" w:rsidP="00583B77">
      <w:pPr>
        <w:ind w:firstLine="720"/>
        <w:rPr>
          <w:color w:val="auto"/>
        </w:rPr>
      </w:pPr>
    </w:p>
    <w:p w14:paraId="02F58EE1" w14:textId="77777777" w:rsidR="006F2E5E" w:rsidRDefault="006F2E5E" w:rsidP="00583B77">
      <w:pPr>
        <w:ind w:firstLine="720"/>
        <w:rPr>
          <w:color w:val="auto"/>
        </w:rPr>
      </w:pPr>
    </w:p>
    <w:p w14:paraId="119166D1" w14:textId="77777777" w:rsidR="006F2E5E" w:rsidRPr="00417554" w:rsidRDefault="006F2E5E" w:rsidP="00583B77">
      <w:pPr>
        <w:ind w:firstLine="720"/>
        <w:rPr>
          <w:color w:val="auto"/>
        </w:rPr>
      </w:pPr>
    </w:p>
    <w:p w14:paraId="238ACF77" w14:textId="33700570" w:rsidR="00583B77" w:rsidRDefault="00583B77" w:rsidP="00583B77">
      <w:pPr>
        <w:pStyle w:val="Heading3"/>
        <w:rPr>
          <w:b/>
          <w:i w:val="0"/>
          <w:sz w:val="44"/>
        </w:rPr>
      </w:pPr>
      <w:bookmarkStart w:id="11" w:name="_Toc153789602"/>
      <w:r>
        <w:rPr>
          <w:b/>
          <w:i w:val="0"/>
          <w:sz w:val="44"/>
        </w:rPr>
        <w:lastRenderedPageBreak/>
        <w:t>ADDING REALTIME DATA</w:t>
      </w:r>
      <w:bookmarkEnd w:id="11"/>
    </w:p>
    <w:p w14:paraId="1F45BAE2" w14:textId="395EBDEA" w:rsidR="00583B77" w:rsidRPr="00417554" w:rsidRDefault="00322109" w:rsidP="00583B77">
      <w:pPr>
        <w:ind w:firstLine="720"/>
        <w:rPr>
          <w:color w:val="auto"/>
        </w:rPr>
      </w:pPr>
      <w:r>
        <w:rPr>
          <w:color w:val="auto"/>
        </w:rPr>
        <w:t>In TYPE-I and TYPE-II renders, each will contain “</w:t>
      </w:r>
      <w:r w:rsidR="006F2E5E">
        <w:rPr>
          <w:color w:val="auto"/>
        </w:rPr>
        <w:t>real-time</w:t>
      </w:r>
      <w:r>
        <w:rPr>
          <w:color w:val="auto"/>
        </w:rPr>
        <w:t>” analysis of the data. Graphs of the data will be exported using matplotlib</w:t>
      </w:r>
      <w:r w:rsidR="006F2E5E">
        <w:rPr>
          <w:color w:val="auto"/>
        </w:rPr>
        <w:t xml:space="preserve"> of the simulation. Each frame of the final render will include a graph of the theta angle of the pole, the control input and output torque for the last four seconds. It will also include a minimalist view of the system using basic primitives to see the behavior without the clutter the render provides. </w:t>
      </w:r>
      <w:r w:rsidR="006F2E5E">
        <w:rPr>
          <w:color w:val="auto"/>
        </w:rPr>
        <w:t>These will be composited into the final video using OpenCV</w:t>
      </w:r>
      <w:r w:rsidR="006F2E5E">
        <w:rPr>
          <w:color w:val="auto"/>
        </w:rPr>
        <w:t xml:space="preserve"> or ImageMagick together with the render</w:t>
      </w:r>
      <w:r w:rsidR="00175FFF">
        <w:rPr>
          <w:color w:val="auto"/>
        </w:rPr>
        <w:t xml:space="preserve"> to create an output .AVI/.GIF file. </w:t>
      </w:r>
    </w:p>
    <w:p w14:paraId="36AE25E7" w14:textId="115DDA4D" w:rsidR="00417554" w:rsidRDefault="00417554" w:rsidP="00417554">
      <w:pPr>
        <w:rPr>
          <w:color w:val="auto"/>
        </w:rPr>
      </w:pPr>
    </w:p>
    <w:p w14:paraId="2875BFCE" w14:textId="73E2E364" w:rsidR="00417554" w:rsidRPr="00417554" w:rsidRDefault="00417554" w:rsidP="00417554">
      <w:pPr>
        <w:pStyle w:val="Heading3"/>
        <w:rPr>
          <w:b/>
          <w:i w:val="0"/>
          <w:sz w:val="44"/>
        </w:rPr>
      </w:pPr>
    </w:p>
    <w:p w14:paraId="1891971E" w14:textId="77777777" w:rsidR="00B037E7" w:rsidRDefault="00B037E7" w:rsidP="00F73E17">
      <w:pPr>
        <w:rPr>
          <w:color w:val="auto"/>
        </w:rPr>
      </w:pPr>
    </w:p>
    <w:p w14:paraId="21FDF4ED" w14:textId="26A9FDF8" w:rsidR="00724A90" w:rsidRDefault="00724A90">
      <w:pPr>
        <w:spacing w:after="200"/>
        <w:rPr>
          <w:color w:val="auto"/>
        </w:rPr>
      </w:pPr>
      <w:r>
        <w:rPr>
          <w:color w:val="auto"/>
        </w:rPr>
        <w:br w:type="page"/>
      </w:r>
    </w:p>
    <w:p w14:paraId="6280CCB6" w14:textId="77777777" w:rsidR="00724A90" w:rsidRPr="004B7E44" w:rsidRDefault="00724A90" w:rsidP="004B7E44">
      <w:pPr>
        <w:rPr>
          <w:color w:val="auto"/>
        </w:rPr>
      </w:pPr>
    </w:p>
    <w:p w14:paraId="417F9C02" w14:textId="0DF13466" w:rsidR="00724A90" w:rsidRDefault="00EA30E5" w:rsidP="00724A90">
      <w:pPr>
        <w:pStyle w:val="Heading2"/>
        <w:spacing w:after="500"/>
      </w:pPr>
      <w:bookmarkStart w:id="12" w:name="_Toc153789603"/>
      <w:r>
        <w:t>CAD Design</w:t>
      </w:r>
      <w:r w:rsidR="00D462BB">
        <w:t xml:space="preserve"> - Realistic</w:t>
      </w:r>
      <w:bookmarkEnd w:id="12"/>
    </w:p>
    <w:p w14:paraId="6ACDEC21" w14:textId="29027DB0" w:rsidR="00724A90" w:rsidRPr="00D462BB" w:rsidRDefault="00D462BB" w:rsidP="00D462BB">
      <w:pPr>
        <w:pStyle w:val="Heading3"/>
        <w:rPr>
          <w:b/>
          <w:i w:val="0"/>
          <w:sz w:val="44"/>
        </w:rPr>
      </w:pPr>
      <w:bookmarkStart w:id="13" w:name="_Toc153789604"/>
      <w:r>
        <w:rPr>
          <w:b/>
          <w:i w:val="0"/>
          <w:sz w:val="44"/>
        </w:rPr>
        <w:t>O</w:t>
      </w:r>
      <w:bookmarkEnd w:id="13"/>
      <w:r>
        <w:rPr>
          <w:b/>
          <w:i w:val="0"/>
          <w:sz w:val="44"/>
        </w:rPr>
        <w:t>VERVIEW</w:t>
      </w:r>
    </w:p>
    <w:p w14:paraId="208B044E" w14:textId="7D1A37E6" w:rsidR="00724A90" w:rsidRDefault="00C2336E" w:rsidP="00C2336E">
      <w:r>
        <w:rPr>
          <w:color w:val="auto"/>
        </w:rPr>
        <w:t xml:space="preserve">The design will be a cartpole system set to roll with wheels on tracks made from PLA. There will be a set of four wheels that stabilizes the cart to roll on these extrusions. This will be connected to a </w:t>
      </w:r>
    </w:p>
    <w:p w14:paraId="1030E6BA" w14:textId="77777777" w:rsidR="00724A90" w:rsidRDefault="00724A90" w:rsidP="00724A90">
      <w:pPr>
        <w:pStyle w:val="Heading3"/>
        <w:rPr>
          <w:rFonts w:eastAsiaTheme="minorHAnsi"/>
          <w:b/>
          <w:i w:val="0"/>
          <w:sz w:val="44"/>
        </w:rPr>
      </w:pPr>
    </w:p>
    <w:p w14:paraId="5EC27646" w14:textId="3F1A5E3B" w:rsidR="003532E6" w:rsidRPr="00D462BB" w:rsidRDefault="003532E6" w:rsidP="003532E6">
      <w:pPr>
        <w:pStyle w:val="Heading3"/>
        <w:rPr>
          <w:b/>
          <w:i w:val="0"/>
          <w:sz w:val="44"/>
        </w:rPr>
      </w:pPr>
      <w:r>
        <w:rPr>
          <w:b/>
          <w:i w:val="0"/>
          <w:sz w:val="44"/>
        </w:rPr>
        <w:t>PRELIMINARY DESIGNS</w:t>
      </w:r>
    </w:p>
    <w:sdt>
      <w:sdtPr>
        <w:rPr>
          <w:color w:val="auto"/>
        </w:rPr>
        <w:id w:val="-976061738"/>
        <w:placeholder>
          <w:docPart w:val="8B07E188142443359E2EFB0C9204E1EC"/>
        </w:placeholder>
        <w:temporary/>
        <w:showingPlcHdr/>
        <w15:appearance w15:val="hidden"/>
      </w:sdtPr>
      <w:sdtEndPr>
        <w:rPr>
          <w:rFonts w:asciiTheme="majorHAnsi" w:eastAsia="Times New Roman" w:hAnsiTheme="majorHAnsi" w:cs="Times New Roman"/>
          <w:i/>
          <w:sz w:val="24"/>
        </w:rPr>
      </w:sdtEndPr>
      <w:sdtContent>
        <w:p w14:paraId="65404BBF" w14:textId="77777777" w:rsidR="003532E6" w:rsidRPr="004B7E44" w:rsidRDefault="003532E6" w:rsidP="003532E6">
          <w:pPr>
            <w:rPr>
              <w:color w:val="auto"/>
            </w:rPr>
          </w:pPr>
          <w:r w:rsidRPr="004B7E44">
            <w:rPr>
              <w:color w:val="auto"/>
            </w:rPr>
            <w:t>To get started right away, just tap any placeholder text (such as this) and start typing to replace it with your own.</w:t>
          </w:r>
        </w:p>
        <w:p w14:paraId="6EA6C2F0" w14:textId="77777777" w:rsidR="003532E6" w:rsidRPr="004B7E44" w:rsidRDefault="003532E6" w:rsidP="003532E6">
          <w:pPr>
            <w:rPr>
              <w:color w:val="auto"/>
            </w:rPr>
          </w:pPr>
          <w:r w:rsidRPr="004B7E44">
            <w:rPr>
              <w:color w:val="auto"/>
            </w:rPr>
            <w:t xml:space="preserve">Want to insert a picture from your files or add a shape, text box, or table? You got it! On the Insert tab of the ribbon, just tap the option you need. </w:t>
          </w:r>
        </w:p>
        <w:p w14:paraId="64065B4F" w14:textId="0E916840" w:rsidR="003532E6" w:rsidRDefault="003532E6" w:rsidP="003532E6">
          <w:pPr>
            <w:pStyle w:val="Heading3"/>
            <w:rPr>
              <w:rFonts w:asciiTheme="minorHAnsi" w:eastAsiaTheme="minorEastAsia" w:hAnsiTheme="minorHAnsi" w:cstheme="minorBidi"/>
              <w:i w:val="0"/>
              <w:sz w:val="28"/>
            </w:rPr>
          </w:pPr>
          <w:r w:rsidRPr="004B7E44">
            <w:t>Find even more easy-to-use tools on the Insert tab, such as to add a hyperlink or insert a comment.</w:t>
          </w:r>
        </w:p>
      </w:sdtContent>
    </w:sdt>
    <w:p w14:paraId="2DDC888C" w14:textId="77777777" w:rsidR="003532E6" w:rsidRPr="004B7E44" w:rsidRDefault="003532E6" w:rsidP="003532E6">
      <w:pPr>
        <w:pStyle w:val="Heading3"/>
        <w:rPr>
          <w:rFonts w:eastAsiaTheme="minorHAnsi"/>
          <w:b/>
          <w:i w:val="0"/>
          <w:sz w:val="44"/>
        </w:rPr>
      </w:pPr>
    </w:p>
    <w:p w14:paraId="2127CC89" w14:textId="1CFC1E89" w:rsidR="00D462BB" w:rsidRPr="00D462BB" w:rsidRDefault="00C2336E" w:rsidP="00D462BB">
      <w:pPr>
        <w:pStyle w:val="Heading3"/>
        <w:rPr>
          <w:b/>
          <w:i w:val="0"/>
          <w:sz w:val="44"/>
        </w:rPr>
      </w:pPr>
      <w:r>
        <w:rPr>
          <w:b/>
          <w:i w:val="0"/>
          <w:sz w:val="44"/>
        </w:rPr>
        <w:t>ROLLING MECHANISM</w:t>
      </w:r>
    </w:p>
    <w:sdt>
      <w:sdtPr>
        <w:rPr>
          <w:color w:val="auto"/>
        </w:rPr>
        <w:id w:val="-902990434"/>
        <w:placeholder>
          <w:docPart w:val="EE69A99B2841469A8B2789A1FD951591"/>
        </w:placeholder>
        <w:temporary/>
        <w:showingPlcHdr/>
        <w15:appearance w15:val="hidden"/>
      </w:sdtPr>
      <w:sdtContent>
        <w:p w14:paraId="0EDE6C87" w14:textId="77777777" w:rsidR="00D462BB" w:rsidRPr="004B7E44" w:rsidRDefault="00D462BB" w:rsidP="00D462BB">
          <w:pPr>
            <w:rPr>
              <w:color w:val="auto"/>
            </w:rPr>
          </w:pPr>
          <w:r w:rsidRPr="004B7E44">
            <w:rPr>
              <w:color w:val="auto"/>
            </w:rPr>
            <w:t>To get started right away, just tap any placeholder text (such as this) and start typing to replace it with your own.</w:t>
          </w:r>
        </w:p>
        <w:p w14:paraId="05F638D5" w14:textId="77777777" w:rsidR="00D462BB" w:rsidRPr="004B7E44" w:rsidRDefault="00D462BB" w:rsidP="00D462BB">
          <w:pPr>
            <w:rPr>
              <w:color w:val="auto"/>
            </w:rPr>
          </w:pPr>
          <w:r w:rsidRPr="004B7E44">
            <w:rPr>
              <w:color w:val="auto"/>
            </w:rPr>
            <w:t xml:space="preserve">Want to insert a picture from your files or add a shape, text box, or table? You got it! On the Insert tab of the ribbon, just tap the option you need. </w:t>
          </w:r>
        </w:p>
        <w:p w14:paraId="51EF0949" w14:textId="77777777" w:rsidR="00D462BB" w:rsidRDefault="00D462BB" w:rsidP="00D462BB">
          <w:r w:rsidRPr="004B7E44">
            <w:rPr>
              <w:color w:val="auto"/>
            </w:rPr>
            <w:t>Find even more easy-to-use tools on the Insert tab, such as to add a hyperlink or insert a comment.</w:t>
          </w:r>
        </w:p>
      </w:sdtContent>
    </w:sdt>
    <w:p w14:paraId="5A44216A" w14:textId="77777777" w:rsidR="00D462BB" w:rsidRPr="004B7E44" w:rsidRDefault="00D462BB" w:rsidP="00D462BB">
      <w:pPr>
        <w:pStyle w:val="Heading3"/>
        <w:rPr>
          <w:rFonts w:eastAsiaTheme="minorHAnsi"/>
          <w:b/>
          <w:i w:val="0"/>
          <w:sz w:val="44"/>
        </w:rPr>
      </w:pPr>
    </w:p>
    <w:p w14:paraId="7FEE82F2" w14:textId="738AEDAC" w:rsidR="00724A90" w:rsidRPr="004B7E44" w:rsidRDefault="00724A90" w:rsidP="00D462BB"/>
    <w:p w14:paraId="2B1701CF" w14:textId="64F06ECC" w:rsidR="00724A90" w:rsidRDefault="00724A90">
      <w:pPr>
        <w:spacing w:after="200"/>
      </w:pPr>
      <w:r>
        <w:br w:type="page"/>
      </w:r>
    </w:p>
    <w:p w14:paraId="4A34AD45" w14:textId="77777777" w:rsidR="003532E6" w:rsidRDefault="003532E6" w:rsidP="003532E6">
      <w:pPr>
        <w:pStyle w:val="Heading2"/>
        <w:spacing w:after="500"/>
      </w:pPr>
      <w:bookmarkStart w:id="14" w:name="_Toc153789607"/>
      <w:bookmarkStart w:id="15" w:name="_Toc153789605"/>
      <w:r>
        <w:lastRenderedPageBreak/>
        <w:t>Template</w:t>
      </w:r>
      <w:bookmarkEnd w:id="15"/>
    </w:p>
    <w:bookmarkStart w:id="16" w:name="_Toc153789606"/>
    <w:p w14:paraId="61E81C09" w14:textId="77777777" w:rsidR="003532E6" w:rsidRDefault="003532E6" w:rsidP="003532E6">
      <w:pPr>
        <w:pStyle w:val="Heading3"/>
        <w:rPr>
          <w:b/>
          <w:i w:val="0"/>
          <w:sz w:val="44"/>
        </w:rPr>
      </w:pPr>
      <w:sdt>
        <w:sdtPr>
          <w:rPr>
            <w:b/>
            <w:i w:val="0"/>
            <w:sz w:val="44"/>
          </w:rPr>
          <w:id w:val="-1966258187"/>
          <w:placeholder>
            <w:docPart w:val="2460436C5E9E40B99ADBD1A2B6DFFB80"/>
          </w:placeholder>
          <w:temporary/>
          <w:showingPlcHdr/>
          <w15:appearance w15:val="hidden"/>
        </w:sdtPr>
        <w:sdtContent>
          <w:r w:rsidRPr="004B7E44">
            <w:rPr>
              <w:b/>
              <w:i w:val="0"/>
              <w:sz w:val="44"/>
            </w:rPr>
            <w:t>Heading 3</w:t>
          </w:r>
        </w:sdtContent>
      </w:sdt>
      <w:bookmarkEnd w:id="16"/>
    </w:p>
    <w:p w14:paraId="20887BA9" w14:textId="77777777" w:rsidR="003532E6" w:rsidRDefault="003532E6" w:rsidP="003532E6">
      <w:pPr>
        <w:rPr>
          <w:rFonts w:eastAsia="Times New Roman"/>
        </w:rPr>
      </w:pPr>
    </w:p>
    <w:sdt>
      <w:sdtPr>
        <w:rPr>
          <w:color w:val="auto"/>
        </w:rPr>
        <w:id w:val="-534575804"/>
        <w:placeholder>
          <w:docPart w:val="16F8AC4736E54914A30ECC458B55880C"/>
        </w:placeholder>
        <w:temporary/>
        <w:showingPlcHdr/>
        <w15:appearance w15:val="hidden"/>
      </w:sdtPr>
      <w:sdtContent>
        <w:p w14:paraId="2EFCB592" w14:textId="77777777" w:rsidR="003532E6" w:rsidRPr="004B7E44" w:rsidRDefault="003532E6" w:rsidP="003532E6">
          <w:pPr>
            <w:rPr>
              <w:color w:val="auto"/>
            </w:rPr>
          </w:pPr>
          <w:r w:rsidRPr="004B7E44">
            <w:rPr>
              <w:color w:val="auto"/>
            </w:rPr>
            <w:t>To get started right away, just tap any placeholder text (such as this) and start typing to replace it with your own.</w:t>
          </w:r>
        </w:p>
        <w:p w14:paraId="2FCE7E34" w14:textId="77777777" w:rsidR="003532E6" w:rsidRPr="004B7E44" w:rsidRDefault="003532E6" w:rsidP="003532E6">
          <w:pPr>
            <w:rPr>
              <w:color w:val="auto"/>
            </w:rPr>
          </w:pPr>
          <w:r w:rsidRPr="004B7E44">
            <w:rPr>
              <w:color w:val="auto"/>
            </w:rPr>
            <w:t xml:space="preserve">Want to insert a picture from your files or add a shape, text box, or table? You got it! On the Insert tab of the ribbon, just tap the option you need. </w:t>
          </w:r>
        </w:p>
        <w:p w14:paraId="1FCC5467" w14:textId="77777777" w:rsidR="003532E6" w:rsidRDefault="003532E6" w:rsidP="003532E6">
          <w:r w:rsidRPr="004B7E44">
            <w:rPr>
              <w:color w:val="auto"/>
            </w:rPr>
            <w:t>Find even more easy-to-use tools on the Insert tab, such as to add a hyperlink or insert a comment.</w:t>
          </w:r>
        </w:p>
      </w:sdtContent>
    </w:sdt>
    <w:p w14:paraId="7CCEC024" w14:textId="77777777" w:rsidR="003532E6" w:rsidRPr="004B7E44" w:rsidRDefault="003532E6" w:rsidP="003532E6">
      <w:pPr>
        <w:pStyle w:val="Heading3"/>
        <w:rPr>
          <w:rFonts w:eastAsiaTheme="minorHAnsi"/>
          <w:b/>
          <w:i w:val="0"/>
          <w:sz w:val="44"/>
        </w:rPr>
      </w:pPr>
    </w:p>
    <w:sdt>
      <w:sdtPr>
        <w:rPr>
          <w:color w:val="auto"/>
        </w:rPr>
        <w:id w:val="1126737489"/>
        <w:placeholder>
          <w:docPart w:val="FA53C407B7E645E1B65FA34B1A4109F2"/>
        </w:placeholder>
        <w:temporary/>
        <w:showingPlcHdr/>
        <w15:appearance w15:val="hidden"/>
      </w:sdtPr>
      <w:sdtContent>
        <w:p w14:paraId="22AE2548" w14:textId="77777777" w:rsidR="003532E6" w:rsidRDefault="003532E6" w:rsidP="003532E6">
          <w:pPr>
            <w:pStyle w:val="Heading4"/>
            <w:rPr>
              <w:color w:val="auto"/>
            </w:rPr>
          </w:pPr>
          <w:r w:rsidRPr="004B7E44">
            <w:t>Heading 4</w:t>
          </w:r>
        </w:p>
      </w:sdtContent>
    </w:sdt>
    <w:p w14:paraId="0DD90CE8" w14:textId="77777777" w:rsidR="003532E6" w:rsidRDefault="003532E6" w:rsidP="003532E6"/>
    <w:sdt>
      <w:sdtPr>
        <w:rPr>
          <w:color w:val="auto"/>
        </w:rPr>
        <w:id w:val="-980606199"/>
        <w:placeholder>
          <w:docPart w:val="7A87DE33115044399D46C90CC9DA36A1"/>
        </w:placeholder>
        <w:temporary/>
        <w:showingPlcHdr/>
        <w15:appearance w15:val="hidden"/>
      </w:sdtPr>
      <w:sdtContent>
        <w:p w14:paraId="5AD0DA46" w14:textId="77777777" w:rsidR="003532E6" w:rsidRPr="004B7E44" w:rsidRDefault="003532E6" w:rsidP="003532E6">
          <w:pPr>
            <w:rPr>
              <w:color w:val="auto"/>
            </w:rPr>
          </w:pPr>
          <w:r w:rsidRPr="004B7E44">
            <w:rPr>
              <w:color w:val="auto"/>
            </w:rPr>
            <w:t>To get started right away, just tap any placeholder text (such as this) and start typing to replace it with your own.</w:t>
          </w:r>
        </w:p>
        <w:p w14:paraId="19529FE6" w14:textId="77777777" w:rsidR="003532E6" w:rsidRPr="004B7E44" w:rsidRDefault="003532E6" w:rsidP="003532E6">
          <w:pPr>
            <w:rPr>
              <w:color w:val="auto"/>
            </w:rPr>
          </w:pPr>
          <w:r w:rsidRPr="004B7E44">
            <w:rPr>
              <w:color w:val="auto"/>
            </w:rPr>
            <w:t xml:space="preserve">Want to insert a picture from your files or add a shape, text box, or table? You got it! On the Insert tab of the ribbon, just tap the option you need. </w:t>
          </w:r>
        </w:p>
        <w:p w14:paraId="11CD06AF" w14:textId="77777777" w:rsidR="003532E6" w:rsidRDefault="003532E6" w:rsidP="003532E6">
          <w:pPr>
            <w:rPr>
              <w:color w:val="auto"/>
            </w:rPr>
          </w:pPr>
          <w:r w:rsidRPr="004B7E44">
            <w:rPr>
              <w:color w:val="auto"/>
            </w:rPr>
            <w:t>Find even more easy-to-use tools on the Insert tab, such as to add a hyperlink or insert a comment.</w:t>
          </w:r>
        </w:p>
      </w:sdtContent>
    </w:sdt>
    <w:p w14:paraId="01863009" w14:textId="77777777" w:rsidR="003532E6" w:rsidRDefault="003532E6" w:rsidP="003532E6">
      <w:pPr>
        <w:spacing w:after="200"/>
        <w:rPr>
          <w:color w:val="auto"/>
        </w:rPr>
      </w:pPr>
      <w:r>
        <w:rPr>
          <w:color w:val="auto"/>
        </w:rPr>
        <w:br w:type="page"/>
      </w:r>
    </w:p>
    <w:p w14:paraId="069EFC56" w14:textId="77777777" w:rsidR="00EA30E5" w:rsidRDefault="00EA30E5" w:rsidP="00EA30E5">
      <w:pPr>
        <w:pStyle w:val="Heading2"/>
        <w:spacing w:after="500"/>
      </w:pPr>
      <w:r>
        <w:lastRenderedPageBreak/>
        <w:t>Template</w:t>
      </w:r>
      <w:bookmarkEnd w:id="14"/>
    </w:p>
    <w:bookmarkStart w:id="17" w:name="_Toc153789608"/>
    <w:p w14:paraId="1C4313BC" w14:textId="77777777" w:rsidR="00EA30E5" w:rsidRDefault="00EA30E5" w:rsidP="00EA30E5">
      <w:pPr>
        <w:pStyle w:val="Heading3"/>
        <w:rPr>
          <w:b/>
          <w:i w:val="0"/>
          <w:sz w:val="44"/>
        </w:rPr>
      </w:pPr>
      <w:sdt>
        <w:sdtPr>
          <w:rPr>
            <w:b/>
            <w:i w:val="0"/>
            <w:sz w:val="44"/>
          </w:rPr>
          <w:id w:val="869731464"/>
          <w:placeholder>
            <w:docPart w:val="78648CDAA70C4237BCBDC1DC078AF713"/>
          </w:placeholder>
          <w:temporary/>
          <w:showingPlcHdr/>
          <w15:appearance w15:val="hidden"/>
        </w:sdtPr>
        <w:sdtContent>
          <w:r w:rsidRPr="004B7E44">
            <w:rPr>
              <w:b/>
              <w:i w:val="0"/>
              <w:sz w:val="44"/>
            </w:rPr>
            <w:t>Heading 3</w:t>
          </w:r>
        </w:sdtContent>
      </w:sdt>
      <w:bookmarkEnd w:id="17"/>
    </w:p>
    <w:p w14:paraId="5458D861" w14:textId="77777777" w:rsidR="00EA30E5" w:rsidRDefault="00EA30E5" w:rsidP="00EA30E5">
      <w:pPr>
        <w:rPr>
          <w:rFonts w:eastAsia="Times New Roman"/>
        </w:rPr>
      </w:pPr>
    </w:p>
    <w:sdt>
      <w:sdtPr>
        <w:rPr>
          <w:color w:val="auto"/>
        </w:rPr>
        <w:id w:val="434795097"/>
        <w:placeholder>
          <w:docPart w:val="54C1A911ABB04ACE8723EE047977ECFB"/>
        </w:placeholder>
        <w:temporary/>
        <w:showingPlcHdr/>
        <w15:appearance w15:val="hidden"/>
      </w:sdtPr>
      <w:sdtContent>
        <w:p w14:paraId="6F71ED35" w14:textId="77777777" w:rsidR="00EA30E5" w:rsidRPr="004B7E44" w:rsidRDefault="00EA30E5" w:rsidP="00EA30E5">
          <w:pPr>
            <w:rPr>
              <w:color w:val="auto"/>
            </w:rPr>
          </w:pPr>
          <w:r w:rsidRPr="004B7E44">
            <w:rPr>
              <w:color w:val="auto"/>
            </w:rPr>
            <w:t>To get started right away, just tap any placeholder text (such as this) and start typing to replace it with your own.</w:t>
          </w:r>
        </w:p>
        <w:p w14:paraId="00A600A5" w14:textId="77777777" w:rsidR="00EA30E5" w:rsidRPr="004B7E44" w:rsidRDefault="00EA30E5" w:rsidP="00EA30E5">
          <w:pPr>
            <w:rPr>
              <w:color w:val="auto"/>
            </w:rPr>
          </w:pPr>
          <w:r w:rsidRPr="004B7E44">
            <w:rPr>
              <w:color w:val="auto"/>
            </w:rPr>
            <w:t xml:space="preserve">Want to insert a picture from your files or add a shape, text box, or table? You got it! On the Insert tab of the ribbon, just tap the option you need. </w:t>
          </w:r>
        </w:p>
        <w:p w14:paraId="7B736D1D" w14:textId="77777777" w:rsidR="00EA30E5" w:rsidRDefault="00EA30E5" w:rsidP="00EA30E5">
          <w:r w:rsidRPr="004B7E44">
            <w:rPr>
              <w:color w:val="auto"/>
            </w:rPr>
            <w:t>Find even more easy-to-use tools on the Insert tab, such as to add a hyperlink or insert a comment.</w:t>
          </w:r>
        </w:p>
      </w:sdtContent>
    </w:sdt>
    <w:p w14:paraId="162DF410" w14:textId="77777777" w:rsidR="00EA30E5" w:rsidRPr="004B7E44" w:rsidRDefault="00EA30E5" w:rsidP="00EA30E5">
      <w:pPr>
        <w:pStyle w:val="Heading3"/>
        <w:rPr>
          <w:rFonts w:eastAsiaTheme="minorHAnsi"/>
          <w:b/>
          <w:i w:val="0"/>
          <w:sz w:val="44"/>
        </w:rPr>
      </w:pPr>
    </w:p>
    <w:sdt>
      <w:sdtPr>
        <w:rPr>
          <w:color w:val="auto"/>
        </w:rPr>
        <w:id w:val="154353135"/>
        <w:placeholder>
          <w:docPart w:val="A8D4BA4F121F440FB6B0C90E605A47DF"/>
        </w:placeholder>
        <w:temporary/>
        <w:showingPlcHdr/>
        <w15:appearance w15:val="hidden"/>
      </w:sdtPr>
      <w:sdtContent>
        <w:p w14:paraId="7BF8D8DC" w14:textId="77777777" w:rsidR="00EA30E5" w:rsidRDefault="00EA30E5" w:rsidP="00EA30E5">
          <w:pPr>
            <w:pStyle w:val="Heading4"/>
            <w:rPr>
              <w:color w:val="auto"/>
            </w:rPr>
          </w:pPr>
          <w:r w:rsidRPr="004B7E44">
            <w:t>Heading 4</w:t>
          </w:r>
        </w:p>
      </w:sdtContent>
    </w:sdt>
    <w:p w14:paraId="14A461F7" w14:textId="77777777" w:rsidR="00EA30E5" w:rsidRDefault="00EA30E5" w:rsidP="00EA30E5"/>
    <w:sdt>
      <w:sdtPr>
        <w:rPr>
          <w:color w:val="auto"/>
        </w:rPr>
        <w:id w:val="1403095789"/>
        <w:placeholder>
          <w:docPart w:val="34FC20333D054404B36D553762D48211"/>
        </w:placeholder>
        <w:temporary/>
        <w:showingPlcHdr/>
        <w15:appearance w15:val="hidden"/>
      </w:sdtPr>
      <w:sdtContent>
        <w:p w14:paraId="014F05E5" w14:textId="77777777" w:rsidR="00EA30E5" w:rsidRPr="004B7E44" w:rsidRDefault="00EA30E5" w:rsidP="00EA30E5">
          <w:pPr>
            <w:rPr>
              <w:color w:val="auto"/>
            </w:rPr>
          </w:pPr>
          <w:r w:rsidRPr="004B7E44">
            <w:rPr>
              <w:color w:val="auto"/>
            </w:rPr>
            <w:t>To get started right away, just tap any placeholder text (such as this) and start typing to replace it with your own.</w:t>
          </w:r>
        </w:p>
        <w:p w14:paraId="4FA1C867" w14:textId="77777777" w:rsidR="00EA30E5" w:rsidRPr="004B7E44" w:rsidRDefault="00EA30E5" w:rsidP="00EA30E5">
          <w:pPr>
            <w:rPr>
              <w:color w:val="auto"/>
            </w:rPr>
          </w:pPr>
          <w:r w:rsidRPr="004B7E44">
            <w:rPr>
              <w:color w:val="auto"/>
            </w:rPr>
            <w:t xml:space="preserve">Want to insert a picture from your files or add a shape, text box, or table? You got it! On the Insert tab of the ribbon, just tap the option you need. </w:t>
          </w:r>
        </w:p>
        <w:p w14:paraId="0C9209B0" w14:textId="77777777" w:rsidR="00EA30E5" w:rsidRPr="004B7E44" w:rsidRDefault="00EA30E5" w:rsidP="00EA30E5">
          <w:r w:rsidRPr="004B7E44">
            <w:rPr>
              <w:color w:val="auto"/>
            </w:rPr>
            <w:t>Find even more easy-to-use tools on the Insert tab, such as to add a hyperlink or insert a comment.</w:t>
          </w:r>
        </w:p>
      </w:sdtContent>
    </w:sdt>
    <w:p w14:paraId="598A63F3" w14:textId="77777777" w:rsidR="00EA30E5" w:rsidRDefault="00EA30E5" w:rsidP="00EA30E5">
      <w:pPr>
        <w:spacing w:after="200"/>
      </w:pPr>
      <w:r>
        <w:br w:type="page"/>
      </w:r>
    </w:p>
    <w:p w14:paraId="7980A416" w14:textId="77777777" w:rsidR="003532E6" w:rsidRDefault="003532E6" w:rsidP="003532E6">
      <w:pPr>
        <w:pStyle w:val="Heading2"/>
        <w:spacing w:after="500"/>
      </w:pPr>
      <w:r>
        <w:lastRenderedPageBreak/>
        <w:t>Template</w:t>
      </w:r>
    </w:p>
    <w:p w14:paraId="5723D8B3" w14:textId="77777777" w:rsidR="003532E6" w:rsidRDefault="003532E6" w:rsidP="003532E6">
      <w:pPr>
        <w:pStyle w:val="Heading3"/>
        <w:rPr>
          <w:b/>
          <w:i w:val="0"/>
          <w:sz w:val="44"/>
        </w:rPr>
      </w:pPr>
      <w:sdt>
        <w:sdtPr>
          <w:rPr>
            <w:b/>
            <w:i w:val="0"/>
            <w:sz w:val="44"/>
          </w:rPr>
          <w:id w:val="132071435"/>
          <w:placeholder>
            <w:docPart w:val="F30FB9B8D3DC46AABFE3A9B26C00F2E5"/>
          </w:placeholder>
          <w:temporary/>
          <w:showingPlcHdr/>
          <w15:appearance w15:val="hidden"/>
        </w:sdtPr>
        <w:sdtContent>
          <w:r w:rsidRPr="004B7E44">
            <w:rPr>
              <w:b/>
              <w:i w:val="0"/>
              <w:sz w:val="44"/>
            </w:rPr>
            <w:t>Heading 3</w:t>
          </w:r>
        </w:sdtContent>
      </w:sdt>
    </w:p>
    <w:p w14:paraId="153D3CD9" w14:textId="77777777" w:rsidR="003532E6" w:rsidRDefault="003532E6" w:rsidP="003532E6">
      <w:pPr>
        <w:rPr>
          <w:rFonts w:eastAsia="Times New Roman"/>
        </w:rPr>
      </w:pPr>
    </w:p>
    <w:sdt>
      <w:sdtPr>
        <w:rPr>
          <w:color w:val="auto"/>
        </w:rPr>
        <w:id w:val="1117636854"/>
        <w:placeholder>
          <w:docPart w:val="745FDEF42C694491AED469AE795229B6"/>
        </w:placeholder>
        <w:temporary/>
        <w:showingPlcHdr/>
        <w15:appearance w15:val="hidden"/>
      </w:sdtPr>
      <w:sdtContent>
        <w:p w14:paraId="695400EF" w14:textId="77777777" w:rsidR="003532E6" w:rsidRPr="004B7E44" w:rsidRDefault="003532E6" w:rsidP="003532E6">
          <w:pPr>
            <w:rPr>
              <w:color w:val="auto"/>
            </w:rPr>
          </w:pPr>
          <w:r w:rsidRPr="004B7E44">
            <w:rPr>
              <w:color w:val="auto"/>
            </w:rPr>
            <w:t>To get started right away, just tap any placeholder text (such as this) and start typing to replace it with your own.</w:t>
          </w:r>
        </w:p>
        <w:p w14:paraId="56B4C231" w14:textId="77777777" w:rsidR="003532E6" w:rsidRPr="004B7E44" w:rsidRDefault="003532E6" w:rsidP="003532E6">
          <w:pPr>
            <w:rPr>
              <w:color w:val="auto"/>
            </w:rPr>
          </w:pPr>
          <w:r w:rsidRPr="004B7E44">
            <w:rPr>
              <w:color w:val="auto"/>
            </w:rPr>
            <w:t xml:space="preserve">Want to insert a picture from your files or add a shape, text box, or table? You got it! On the Insert tab of the ribbon, just tap the option you need. </w:t>
          </w:r>
        </w:p>
        <w:p w14:paraId="6F8AA4D2" w14:textId="77777777" w:rsidR="003532E6" w:rsidRDefault="003532E6" w:rsidP="003532E6">
          <w:r w:rsidRPr="004B7E44">
            <w:rPr>
              <w:color w:val="auto"/>
            </w:rPr>
            <w:t>Find even more easy-to-use tools on the Insert tab, such as to add a hyperlink or insert a comment.</w:t>
          </w:r>
        </w:p>
      </w:sdtContent>
    </w:sdt>
    <w:p w14:paraId="34E1F005" w14:textId="77777777" w:rsidR="003532E6" w:rsidRPr="004B7E44" w:rsidRDefault="003532E6" w:rsidP="003532E6">
      <w:pPr>
        <w:pStyle w:val="Heading3"/>
        <w:rPr>
          <w:rFonts w:eastAsiaTheme="minorHAnsi"/>
          <w:b/>
          <w:i w:val="0"/>
          <w:sz w:val="44"/>
        </w:rPr>
      </w:pPr>
    </w:p>
    <w:sdt>
      <w:sdtPr>
        <w:rPr>
          <w:color w:val="auto"/>
        </w:rPr>
        <w:id w:val="-274634406"/>
        <w:placeholder>
          <w:docPart w:val="A3EEC5A3ED184F55B354791A36450EB0"/>
        </w:placeholder>
        <w:temporary/>
        <w:showingPlcHdr/>
        <w15:appearance w15:val="hidden"/>
      </w:sdtPr>
      <w:sdtContent>
        <w:p w14:paraId="5AC1C0AA" w14:textId="77777777" w:rsidR="003532E6" w:rsidRDefault="003532E6" w:rsidP="003532E6">
          <w:pPr>
            <w:pStyle w:val="Heading4"/>
            <w:rPr>
              <w:color w:val="auto"/>
            </w:rPr>
          </w:pPr>
          <w:r w:rsidRPr="004B7E44">
            <w:t>Heading 4</w:t>
          </w:r>
        </w:p>
      </w:sdtContent>
    </w:sdt>
    <w:p w14:paraId="56091339" w14:textId="77777777" w:rsidR="003532E6" w:rsidRDefault="003532E6" w:rsidP="003532E6"/>
    <w:sdt>
      <w:sdtPr>
        <w:rPr>
          <w:color w:val="auto"/>
        </w:rPr>
        <w:id w:val="-100733967"/>
        <w:placeholder>
          <w:docPart w:val="824ACEA6686F47BE9DAD139BEABE0B31"/>
        </w:placeholder>
        <w:temporary/>
        <w:showingPlcHdr/>
        <w15:appearance w15:val="hidden"/>
      </w:sdtPr>
      <w:sdtContent>
        <w:p w14:paraId="353346E7" w14:textId="77777777" w:rsidR="003532E6" w:rsidRPr="004B7E44" w:rsidRDefault="003532E6" w:rsidP="003532E6">
          <w:pPr>
            <w:rPr>
              <w:color w:val="auto"/>
            </w:rPr>
          </w:pPr>
          <w:r w:rsidRPr="004B7E44">
            <w:rPr>
              <w:color w:val="auto"/>
            </w:rPr>
            <w:t>To get started right away, just tap any placeholder text (such as this) and start typing to replace it with your own.</w:t>
          </w:r>
        </w:p>
        <w:p w14:paraId="0B33D38E" w14:textId="77777777" w:rsidR="003532E6" w:rsidRPr="004B7E44" w:rsidRDefault="003532E6" w:rsidP="003532E6">
          <w:pPr>
            <w:rPr>
              <w:color w:val="auto"/>
            </w:rPr>
          </w:pPr>
          <w:r w:rsidRPr="004B7E44">
            <w:rPr>
              <w:color w:val="auto"/>
            </w:rPr>
            <w:t xml:space="preserve">Want to insert a picture from your files or add a shape, text box, or table? You got it! On the Insert tab of the ribbon, just tap the option you need. </w:t>
          </w:r>
        </w:p>
        <w:p w14:paraId="5E479493" w14:textId="77777777" w:rsidR="003532E6" w:rsidRDefault="003532E6" w:rsidP="003532E6">
          <w:pPr>
            <w:rPr>
              <w:color w:val="auto"/>
            </w:rPr>
          </w:pPr>
          <w:r w:rsidRPr="004B7E44">
            <w:rPr>
              <w:color w:val="auto"/>
            </w:rPr>
            <w:t>Find even more easy-to-use tools on the Insert tab, such as to add a hyperlink or insert a comment.</w:t>
          </w:r>
        </w:p>
      </w:sdtContent>
    </w:sdt>
    <w:p w14:paraId="7B1BA8C2" w14:textId="77777777" w:rsidR="003532E6" w:rsidRDefault="003532E6" w:rsidP="003532E6">
      <w:pPr>
        <w:spacing w:after="200"/>
        <w:rPr>
          <w:color w:val="auto"/>
        </w:rPr>
      </w:pPr>
      <w:r>
        <w:rPr>
          <w:color w:val="auto"/>
        </w:rPr>
        <w:br w:type="page"/>
      </w:r>
    </w:p>
    <w:p w14:paraId="09479355" w14:textId="77777777" w:rsidR="00EA30E5" w:rsidRPr="004B7E44" w:rsidRDefault="00EA30E5" w:rsidP="00724A90"/>
    <w:sectPr w:rsidR="00EA30E5" w:rsidRPr="004B7E44" w:rsidSect="004B7E44">
      <w:headerReference w:type="default" r:id="rId9"/>
      <w:footerReference w:type="default" r:id="rId10"/>
      <w:footerReference w:type="first" r:id="rId1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85390" w14:textId="77777777" w:rsidR="004E7D7C" w:rsidRDefault="004E7D7C" w:rsidP="004B7E44">
      <w:r>
        <w:separator/>
      </w:r>
    </w:p>
  </w:endnote>
  <w:endnote w:type="continuationSeparator" w:id="0">
    <w:p w14:paraId="0FEC8884" w14:textId="77777777" w:rsidR="004E7D7C" w:rsidRDefault="004E7D7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927E9A" w14:paraId="7356C93E"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7195ECE" w14:textId="42863913" w:rsidR="007C0CDC" w:rsidRPr="00927E9A" w:rsidRDefault="007C0CDC" w:rsidP="007C0CDC">
          <w:pPr>
            <w:pStyle w:val="Footer"/>
            <w:rPr>
              <w:b/>
              <w:bCs/>
            </w:rPr>
          </w:pPr>
          <w:r w:rsidRPr="00927E9A">
            <w:rPr>
              <w:b/>
              <w:bCs/>
            </w:rPr>
            <w:t>LS-</w:t>
          </w:r>
          <w:r w:rsidR="00927E9A" w:rsidRPr="00927E9A">
            <w:rPr>
              <w:b/>
              <w:bCs/>
            </w:rPr>
            <w:t>CodeRocket</w:t>
          </w:r>
          <w:r w:rsidR="00927E9A">
            <w:rPr>
              <w:b/>
              <w:bCs/>
            </w:rPr>
            <w:t>: CARTPOLE SIMULATION, CONTROL, AND RENDERING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8D7CEFA"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CABFE" w14:textId="77777777" w:rsidR="004E7D7C" w:rsidRDefault="004E7D7C" w:rsidP="004B7E44">
      <w:r>
        <w:separator/>
      </w:r>
    </w:p>
  </w:footnote>
  <w:footnote w:type="continuationSeparator" w:id="0">
    <w:p w14:paraId="4AC9C217" w14:textId="77777777" w:rsidR="004E7D7C" w:rsidRDefault="004E7D7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0C9B254" w14:textId="77777777" w:rsidTr="004B7E44">
      <w:trPr>
        <w:trHeight w:val="1318"/>
      </w:trPr>
      <w:tc>
        <w:tcPr>
          <w:tcW w:w="12210" w:type="dxa"/>
          <w:tcBorders>
            <w:top w:val="nil"/>
            <w:left w:val="nil"/>
            <w:bottom w:val="nil"/>
            <w:right w:val="nil"/>
          </w:tcBorders>
        </w:tcPr>
        <w:p w14:paraId="1FC5C2AA" w14:textId="136BBDB9" w:rsidR="004B7E44" w:rsidRDefault="004443FD" w:rsidP="004B7E44">
          <w:pPr>
            <w:pStyle w:val="Header"/>
          </w:pPr>
          <w:r>
            <w:rPr>
              <w:noProof/>
            </w:rPr>
          </w:r>
          <w:r>
            <w:pict w14:anchorId="6A5DF55B">
              <v:rect id="Rectangle 11" o:spid="_x0000_s102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" fillcolor="#155d56 [2406]" stroked="f" strokeweight="2pt">
                <v:textbox>
                  <w:txbxContent>
                    <w:p w14:paraId="6D6071C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E5075"/>
    <w:multiLevelType w:val="hybridMultilevel"/>
    <w:tmpl w:val="DC122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BCA7444"/>
    <w:multiLevelType w:val="hybridMultilevel"/>
    <w:tmpl w:val="321A5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75407">
    <w:abstractNumId w:val="0"/>
  </w:num>
  <w:num w:numId="2" w16cid:durableId="16194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attachedTemplate r:id="rId1"/>
  <w:defaultTabStop w:val="720"/>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A653A"/>
    <w:rsid w:val="001142D2"/>
    <w:rsid w:val="001651FE"/>
    <w:rsid w:val="00175FFF"/>
    <w:rsid w:val="00183ECA"/>
    <w:rsid w:val="001A653A"/>
    <w:rsid w:val="00237D79"/>
    <w:rsid w:val="00293B83"/>
    <w:rsid w:val="00322109"/>
    <w:rsid w:val="003532E6"/>
    <w:rsid w:val="0036336D"/>
    <w:rsid w:val="00410E49"/>
    <w:rsid w:val="00417554"/>
    <w:rsid w:val="004443FD"/>
    <w:rsid w:val="00486BE8"/>
    <w:rsid w:val="004A2619"/>
    <w:rsid w:val="004B7E44"/>
    <w:rsid w:val="004D5252"/>
    <w:rsid w:val="004E7D7C"/>
    <w:rsid w:val="004F2B86"/>
    <w:rsid w:val="005834D4"/>
    <w:rsid w:val="00583B77"/>
    <w:rsid w:val="005A718F"/>
    <w:rsid w:val="005B27FF"/>
    <w:rsid w:val="005E5037"/>
    <w:rsid w:val="005F42F3"/>
    <w:rsid w:val="006A3CE7"/>
    <w:rsid w:val="006F104D"/>
    <w:rsid w:val="006F2E5E"/>
    <w:rsid w:val="00724A90"/>
    <w:rsid w:val="007516CF"/>
    <w:rsid w:val="007C0CDC"/>
    <w:rsid w:val="008931F8"/>
    <w:rsid w:val="008B33BC"/>
    <w:rsid w:val="00904B12"/>
    <w:rsid w:val="009120E9"/>
    <w:rsid w:val="00927E9A"/>
    <w:rsid w:val="009341FB"/>
    <w:rsid w:val="00945900"/>
    <w:rsid w:val="009B0536"/>
    <w:rsid w:val="009B51E8"/>
    <w:rsid w:val="009C396C"/>
    <w:rsid w:val="009E57C7"/>
    <w:rsid w:val="00AA0040"/>
    <w:rsid w:val="00B037E7"/>
    <w:rsid w:val="00B572B4"/>
    <w:rsid w:val="00B65202"/>
    <w:rsid w:val="00B7015A"/>
    <w:rsid w:val="00BD24D8"/>
    <w:rsid w:val="00C2336E"/>
    <w:rsid w:val="00C705A9"/>
    <w:rsid w:val="00CF25AF"/>
    <w:rsid w:val="00D0359E"/>
    <w:rsid w:val="00D462BB"/>
    <w:rsid w:val="00DB26A7"/>
    <w:rsid w:val="00DC7BEC"/>
    <w:rsid w:val="00E76CAD"/>
    <w:rsid w:val="00E94B5F"/>
    <w:rsid w:val="00EA30E5"/>
    <w:rsid w:val="00EC14AF"/>
    <w:rsid w:val="00ED76F7"/>
    <w:rsid w:val="00F22BC6"/>
    <w:rsid w:val="00F73E17"/>
    <w:rsid w:val="00F8416F"/>
    <w:rsid w:val="00F9019B"/>
    <w:rsid w:val="00FA0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83B61DF"/>
  <w15:docId w15:val="{D4CE3B0D-3546-49A1-8CEF-A1B1361BB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0E5"/>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5F42F3"/>
    <w:rPr>
      <w:color w:val="93C842" w:themeColor="hyperlink"/>
      <w:u w:val="single"/>
    </w:rPr>
  </w:style>
  <w:style w:type="character" w:styleId="UnresolvedMention">
    <w:name w:val="Unresolved Mention"/>
    <w:basedOn w:val="DefaultParagraphFont"/>
    <w:uiPriority w:val="99"/>
    <w:semiHidden/>
    <w:unhideWhenUsed/>
    <w:rsid w:val="005F42F3"/>
    <w:rPr>
      <w:color w:val="605E5C"/>
      <w:shd w:val="clear" w:color="auto" w:fill="E1DFDD"/>
    </w:rPr>
  </w:style>
  <w:style w:type="paragraph" w:styleId="TOCHeading">
    <w:name w:val="TOC Heading"/>
    <w:basedOn w:val="Heading1"/>
    <w:next w:val="Normal"/>
    <w:uiPriority w:val="39"/>
    <w:unhideWhenUsed/>
    <w:qFormat/>
    <w:rsid w:val="00ED76F7"/>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ED76F7"/>
    <w:pPr>
      <w:spacing w:after="100" w:line="259" w:lineRule="auto"/>
      <w:ind w:left="220"/>
    </w:pPr>
    <w:rPr>
      <w:rFonts w:cs="Times New Roman"/>
      <w:color w:val="auto"/>
      <w:sz w:val="22"/>
    </w:rPr>
  </w:style>
  <w:style w:type="paragraph" w:styleId="TOC1">
    <w:name w:val="toc 1"/>
    <w:basedOn w:val="Normal"/>
    <w:next w:val="Normal"/>
    <w:autoRedefine/>
    <w:uiPriority w:val="39"/>
    <w:unhideWhenUsed/>
    <w:rsid w:val="00ED76F7"/>
    <w:pPr>
      <w:spacing w:after="100" w:line="259" w:lineRule="auto"/>
    </w:pPr>
    <w:rPr>
      <w:rFonts w:cs="Times New Roman"/>
      <w:color w:val="auto"/>
      <w:sz w:val="22"/>
    </w:rPr>
  </w:style>
  <w:style w:type="paragraph" w:styleId="TOC3">
    <w:name w:val="toc 3"/>
    <w:basedOn w:val="Normal"/>
    <w:next w:val="Normal"/>
    <w:autoRedefine/>
    <w:uiPriority w:val="39"/>
    <w:unhideWhenUsed/>
    <w:rsid w:val="00ED76F7"/>
    <w:pPr>
      <w:spacing w:after="100" w:line="259" w:lineRule="auto"/>
      <w:ind w:left="440"/>
    </w:pPr>
    <w:rPr>
      <w:rFonts w:cs="Times New Roman"/>
      <w:color w:val="auto"/>
      <w:sz w:val="22"/>
    </w:rPr>
  </w:style>
  <w:style w:type="paragraph" w:styleId="ListParagraph">
    <w:name w:val="List Paragraph"/>
    <w:basedOn w:val="Normal"/>
    <w:uiPriority w:val="34"/>
    <w:unhideWhenUsed/>
    <w:qFormat/>
    <w:rsid w:val="006F1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ga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648CDAA70C4237BCBDC1DC078AF713"/>
        <w:category>
          <w:name w:val="General"/>
          <w:gallery w:val="placeholder"/>
        </w:category>
        <w:types>
          <w:type w:val="bbPlcHdr"/>
        </w:types>
        <w:behaviors>
          <w:behavior w:val="content"/>
        </w:behaviors>
        <w:guid w:val="{A85171D7-2295-4ABC-BB75-70C17A7E7472}"/>
      </w:docPartPr>
      <w:docPartBody>
        <w:p w:rsidR="00000000" w:rsidRDefault="00000000">
          <w:pPr>
            <w:pStyle w:val="78648CDAA70C4237BCBDC1DC078AF713"/>
          </w:pPr>
          <w:r>
            <w:t>Heading 3</w:t>
          </w:r>
        </w:p>
      </w:docPartBody>
    </w:docPart>
    <w:docPart>
      <w:docPartPr>
        <w:name w:val="54C1A911ABB04ACE8723EE047977ECFB"/>
        <w:category>
          <w:name w:val="General"/>
          <w:gallery w:val="placeholder"/>
        </w:category>
        <w:types>
          <w:type w:val="bbPlcHdr"/>
        </w:types>
        <w:behaviors>
          <w:behavior w:val="content"/>
        </w:behaviors>
        <w:guid w:val="{AF730E42-7521-41A2-A388-5320665A60E3}"/>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54C1A911ABB04ACE8723EE047977ECFB"/>
          </w:pPr>
          <w:r>
            <w:t>Find even more easy-to-use tools on the Insert tab, such as to add a hyperlink or insert a comment.</w:t>
          </w:r>
        </w:p>
      </w:docPartBody>
    </w:docPart>
    <w:docPart>
      <w:docPartPr>
        <w:name w:val="A8D4BA4F121F440FB6B0C90E605A47DF"/>
        <w:category>
          <w:name w:val="General"/>
          <w:gallery w:val="placeholder"/>
        </w:category>
        <w:types>
          <w:type w:val="bbPlcHdr"/>
        </w:types>
        <w:behaviors>
          <w:behavior w:val="content"/>
        </w:behaviors>
        <w:guid w:val="{E961480C-A284-4871-B02E-0ED71EE7B9E0}"/>
      </w:docPartPr>
      <w:docPartBody>
        <w:p w:rsidR="00000000" w:rsidRDefault="00000000">
          <w:pPr>
            <w:pStyle w:val="A8D4BA4F121F440FB6B0C90E605A47DF"/>
          </w:pPr>
          <w:r>
            <w:t>Heading 4</w:t>
          </w:r>
        </w:p>
      </w:docPartBody>
    </w:docPart>
    <w:docPart>
      <w:docPartPr>
        <w:name w:val="34FC20333D054404B36D553762D48211"/>
        <w:category>
          <w:name w:val="General"/>
          <w:gallery w:val="placeholder"/>
        </w:category>
        <w:types>
          <w:type w:val="bbPlcHdr"/>
        </w:types>
        <w:behaviors>
          <w:behavior w:val="content"/>
        </w:behaviors>
        <w:guid w:val="{F935281D-3598-48E7-A014-68608E1994F7}"/>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34FC20333D054404B36D553762D48211"/>
          </w:pPr>
          <w:r>
            <w:t>Find even more easy-to-use tools on the Insert tab, such as to add a hyperlink or insert a comment.</w:t>
          </w:r>
        </w:p>
      </w:docPartBody>
    </w:docPart>
    <w:docPart>
      <w:docPartPr>
        <w:name w:val="EE69A99B2841469A8B2789A1FD951591"/>
        <w:category>
          <w:name w:val="General"/>
          <w:gallery w:val="placeholder"/>
        </w:category>
        <w:types>
          <w:type w:val="bbPlcHdr"/>
        </w:types>
        <w:behaviors>
          <w:behavior w:val="content"/>
        </w:behaviors>
        <w:guid w:val="{EC94C9D0-0498-417E-8402-5395DD719E85}"/>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EE69A99B2841469A8B2789A1FD951591"/>
          </w:pPr>
          <w:r>
            <w:t>Find even more easy-to-use tools on the Insert tab, such as to add a hyperlink or insert a comment.</w:t>
          </w:r>
        </w:p>
      </w:docPartBody>
    </w:docPart>
    <w:docPart>
      <w:docPartPr>
        <w:name w:val="8B07E188142443359E2EFB0C9204E1EC"/>
        <w:category>
          <w:name w:val="General"/>
          <w:gallery w:val="placeholder"/>
        </w:category>
        <w:types>
          <w:type w:val="bbPlcHdr"/>
        </w:types>
        <w:behaviors>
          <w:behavior w:val="content"/>
        </w:behaviors>
        <w:guid w:val="{35E7987A-293C-429F-982E-1F7FD7312798}"/>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8B07E188142443359E2EFB0C9204E1EC"/>
          </w:pPr>
          <w:r>
            <w:t>Find even more easy-to-use tools on the Insert tab, such as to add a hyperlink or insert a comment.</w:t>
          </w:r>
        </w:p>
      </w:docPartBody>
    </w:docPart>
    <w:docPart>
      <w:docPartPr>
        <w:name w:val="2460436C5E9E40B99ADBD1A2B6DFFB80"/>
        <w:category>
          <w:name w:val="General"/>
          <w:gallery w:val="placeholder"/>
        </w:category>
        <w:types>
          <w:type w:val="bbPlcHdr"/>
        </w:types>
        <w:behaviors>
          <w:behavior w:val="content"/>
        </w:behaviors>
        <w:guid w:val="{D3038D6B-C6DE-4AF6-88B7-48E407CF3D5F}"/>
      </w:docPartPr>
      <w:docPartBody>
        <w:p w:rsidR="00000000" w:rsidRDefault="00000000">
          <w:pPr>
            <w:pStyle w:val="2460436C5E9E40B99ADBD1A2B6DFFB80"/>
          </w:pPr>
          <w:r>
            <w:t>Heading 3</w:t>
          </w:r>
        </w:p>
      </w:docPartBody>
    </w:docPart>
    <w:docPart>
      <w:docPartPr>
        <w:name w:val="16F8AC4736E54914A30ECC458B55880C"/>
        <w:category>
          <w:name w:val="General"/>
          <w:gallery w:val="placeholder"/>
        </w:category>
        <w:types>
          <w:type w:val="bbPlcHdr"/>
        </w:types>
        <w:behaviors>
          <w:behavior w:val="content"/>
        </w:behaviors>
        <w:guid w:val="{F64096BB-D2AC-4877-A79E-7D4E39DDABC1}"/>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16F8AC4736E54914A30ECC458B55880C"/>
          </w:pPr>
          <w:r>
            <w:t>Find even more easy-to-use tools on the Insert tab, such as to add a hyperlink or insert a comment.</w:t>
          </w:r>
        </w:p>
      </w:docPartBody>
    </w:docPart>
    <w:docPart>
      <w:docPartPr>
        <w:name w:val="FA53C407B7E645E1B65FA34B1A4109F2"/>
        <w:category>
          <w:name w:val="General"/>
          <w:gallery w:val="placeholder"/>
        </w:category>
        <w:types>
          <w:type w:val="bbPlcHdr"/>
        </w:types>
        <w:behaviors>
          <w:behavior w:val="content"/>
        </w:behaviors>
        <w:guid w:val="{2CBD32A4-5EF8-4123-85D3-C2667DAD0339}"/>
      </w:docPartPr>
      <w:docPartBody>
        <w:p w:rsidR="00000000" w:rsidRDefault="00000000">
          <w:pPr>
            <w:pStyle w:val="FA53C407B7E645E1B65FA34B1A4109F2"/>
          </w:pPr>
          <w:r>
            <w:t>Heading 4</w:t>
          </w:r>
        </w:p>
      </w:docPartBody>
    </w:docPart>
    <w:docPart>
      <w:docPartPr>
        <w:name w:val="7A87DE33115044399D46C90CC9DA36A1"/>
        <w:category>
          <w:name w:val="General"/>
          <w:gallery w:val="placeholder"/>
        </w:category>
        <w:types>
          <w:type w:val="bbPlcHdr"/>
        </w:types>
        <w:behaviors>
          <w:behavior w:val="content"/>
        </w:behaviors>
        <w:guid w:val="{3BE0F4DF-42BF-443C-BE6A-75003D02DD1F}"/>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7A87DE33115044399D46C90CC9DA36A1"/>
          </w:pPr>
          <w:r>
            <w:t>Find even more easy-to-use tools on the Insert tab, such as to add a hyperlink or insert a comment.</w:t>
          </w:r>
        </w:p>
      </w:docPartBody>
    </w:docPart>
    <w:docPart>
      <w:docPartPr>
        <w:name w:val="F30FB9B8D3DC46AABFE3A9B26C00F2E5"/>
        <w:category>
          <w:name w:val="General"/>
          <w:gallery w:val="placeholder"/>
        </w:category>
        <w:types>
          <w:type w:val="bbPlcHdr"/>
        </w:types>
        <w:behaviors>
          <w:behavior w:val="content"/>
        </w:behaviors>
        <w:guid w:val="{1E11925F-3A22-4B81-8589-C08F2787EA8C}"/>
      </w:docPartPr>
      <w:docPartBody>
        <w:p w:rsidR="00000000" w:rsidRDefault="00000000">
          <w:pPr>
            <w:pStyle w:val="F30FB9B8D3DC46AABFE3A9B26C00F2E5"/>
          </w:pPr>
          <w:r>
            <w:t>Heading 3</w:t>
          </w:r>
        </w:p>
      </w:docPartBody>
    </w:docPart>
    <w:docPart>
      <w:docPartPr>
        <w:name w:val="745FDEF42C694491AED469AE795229B6"/>
        <w:category>
          <w:name w:val="General"/>
          <w:gallery w:val="placeholder"/>
        </w:category>
        <w:types>
          <w:type w:val="bbPlcHdr"/>
        </w:types>
        <w:behaviors>
          <w:behavior w:val="content"/>
        </w:behaviors>
        <w:guid w:val="{D511A4C0-BA1A-48DA-923C-413CDD033683}"/>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745FDEF42C694491AED469AE795229B6"/>
          </w:pPr>
          <w:r>
            <w:t>Find even more easy-to-use tools on the Insert tab, such as to add a hyperlink or insert a comment.</w:t>
          </w:r>
        </w:p>
      </w:docPartBody>
    </w:docPart>
    <w:docPart>
      <w:docPartPr>
        <w:name w:val="A3EEC5A3ED184F55B354791A36450EB0"/>
        <w:category>
          <w:name w:val="General"/>
          <w:gallery w:val="placeholder"/>
        </w:category>
        <w:types>
          <w:type w:val="bbPlcHdr"/>
        </w:types>
        <w:behaviors>
          <w:behavior w:val="content"/>
        </w:behaviors>
        <w:guid w:val="{5DEB61B5-6BA3-46B4-A307-0ECBD17964F9}"/>
      </w:docPartPr>
      <w:docPartBody>
        <w:p w:rsidR="00000000" w:rsidRDefault="00000000">
          <w:pPr>
            <w:pStyle w:val="A3EEC5A3ED184F55B354791A36450EB0"/>
          </w:pPr>
          <w:r>
            <w:t>Heading 4</w:t>
          </w:r>
        </w:p>
      </w:docPartBody>
    </w:docPart>
    <w:docPart>
      <w:docPartPr>
        <w:name w:val="824ACEA6686F47BE9DAD139BEABE0B31"/>
        <w:category>
          <w:name w:val="General"/>
          <w:gallery w:val="placeholder"/>
        </w:category>
        <w:types>
          <w:type w:val="bbPlcHdr"/>
        </w:types>
        <w:behaviors>
          <w:behavior w:val="content"/>
        </w:behaviors>
        <w:guid w:val="{097DF592-B845-476D-AADA-CF2C71C4E5CE}"/>
      </w:docPartPr>
      <w:docPartBody>
        <w:p w:rsidR="00000000" w:rsidRDefault="00000000" w:rsidP="007F35D0">
          <w:r>
            <w:t>To get started right away, just tap any placeholder text (such as this) and start typing to replace it with your own.</w:t>
          </w:r>
        </w:p>
        <w:p w:rsidR="00000000" w:rsidRDefault="00000000" w:rsidP="007F35D0">
          <w:r>
            <w:t xml:space="preserve">Want to insert a picture from your files or add a shape, text box, or table? You got it! On the Insert tab of the ribbon, just tap the option you need. </w:t>
          </w:r>
        </w:p>
        <w:p w:rsidR="00000000" w:rsidRDefault="00000000">
          <w:pPr>
            <w:pStyle w:val="824ACEA6686F47BE9DAD139BEABE0B31"/>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397"/>
    <w:rsid w:val="0036633B"/>
    <w:rsid w:val="007F35D0"/>
    <w:rsid w:val="00AB0DBC"/>
    <w:rsid w:val="00B26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BB1AB31D3C41ACA7DE3E7872780449">
    <w:name w:val="58BB1AB31D3C41ACA7DE3E7872780449"/>
  </w:style>
  <w:style w:type="paragraph" w:customStyle="1" w:styleId="C13DD21EB02A4D12AC92B8B09D0EF0F3">
    <w:name w:val="C13DD21EB02A4D12AC92B8B09D0EF0F3"/>
  </w:style>
  <w:style w:type="paragraph" w:customStyle="1" w:styleId="6CB920C196F64785805097E353B044B3">
    <w:name w:val="6CB920C196F64785805097E353B044B3"/>
  </w:style>
  <w:style w:type="paragraph" w:customStyle="1" w:styleId="6A4027C31C6349A38DD907AD4B577FC6">
    <w:name w:val="6A4027C31C6349A38DD907AD4B577FC6"/>
  </w:style>
  <w:style w:type="paragraph" w:customStyle="1" w:styleId="9D51AE13C2EF4AB8A8881AB140FF551C">
    <w:name w:val="9D51AE13C2EF4AB8A8881AB140FF551C"/>
  </w:style>
  <w:style w:type="paragraph" w:customStyle="1" w:styleId="1DDB2D76124C401CB53C171BADDF11AB">
    <w:name w:val="1DDB2D76124C401CB53C171BADDF11AB"/>
  </w:style>
  <w:style w:type="paragraph" w:customStyle="1" w:styleId="3E172094A13745F492DF3B914C54BC9F">
    <w:name w:val="3E172094A13745F492DF3B914C54BC9F"/>
    <w:rsid w:val="0036633B"/>
  </w:style>
  <w:style w:type="paragraph" w:customStyle="1" w:styleId="3342BE864ED2486096B2048720B70D1E">
    <w:name w:val="3342BE864ED2486096B2048720B70D1E"/>
    <w:rsid w:val="0036633B"/>
  </w:style>
  <w:style w:type="paragraph" w:customStyle="1" w:styleId="C7374D1F23D44070B0C12A90E4E5A11D">
    <w:name w:val="C7374D1F23D44070B0C12A90E4E5A11D"/>
    <w:rsid w:val="0036633B"/>
  </w:style>
  <w:style w:type="paragraph" w:customStyle="1" w:styleId="7C70143B00F147F8B5D39721F1CD20AF">
    <w:name w:val="7C70143B00F147F8B5D39721F1CD20AF"/>
    <w:rsid w:val="0036633B"/>
  </w:style>
  <w:style w:type="paragraph" w:customStyle="1" w:styleId="29632A8DEE2040ADB0C4585EA24FE005">
    <w:name w:val="29632A8DEE2040ADB0C4585EA24FE005"/>
    <w:rsid w:val="0036633B"/>
  </w:style>
  <w:style w:type="paragraph" w:customStyle="1" w:styleId="44005778312142B1AEA657CA609E1482">
    <w:name w:val="44005778312142B1AEA657CA609E1482"/>
    <w:rsid w:val="0036633B"/>
  </w:style>
  <w:style w:type="paragraph" w:customStyle="1" w:styleId="7CAA4B9E0B5E4098BEB2A9D07B86AB00">
    <w:name w:val="7CAA4B9E0B5E4098BEB2A9D07B86AB00"/>
    <w:rsid w:val="0036633B"/>
  </w:style>
  <w:style w:type="paragraph" w:customStyle="1" w:styleId="65164E876A29485FB0993EE27D873CB1">
    <w:name w:val="65164E876A29485FB0993EE27D873CB1"/>
    <w:rsid w:val="0036633B"/>
  </w:style>
  <w:style w:type="paragraph" w:customStyle="1" w:styleId="E7F7540885D84DB4956AA5991B322FF8">
    <w:name w:val="E7F7540885D84DB4956AA5991B322FF8"/>
    <w:rsid w:val="0036633B"/>
  </w:style>
  <w:style w:type="paragraph" w:customStyle="1" w:styleId="CE8D3294C3FE4C8F848DAD89ADA6E200">
    <w:name w:val="CE8D3294C3FE4C8F848DAD89ADA6E200"/>
    <w:rsid w:val="0036633B"/>
  </w:style>
  <w:style w:type="paragraph" w:customStyle="1" w:styleId="C7BCDD4866DF4CC5ACCA9735F2F7D2C8">
    <w:name w:val="C7BCDD4866DF4CC5ACCA9735F2F7D2C8"/>
    <w:rsid w:val="0036633B"/>
  </w:style>
  <w:style w:type="paragraph" w:customStyle="1" w:styleId="65ED93E3F6104C2F9C7B350F66A080F2">
    <w:name w:val="65ED93E3F6104C2F9C7B350F66A080F2"/>
    <w:rsid w:val="0036633B"/>
  </w:style>
  <w:style w:type="paragraph" w:customStyle="1" w:styleId="B78891A745714C17980A2F589280D4A2">
    <w:name w:val="B78891A745714C17980A2F589280D4A2"/>
    <w:rsid w:val="0036633B"/>
  </w:style>
  <w:style w:type="paragraph" w:customStyle="1" w:styleId="87283584E56946FD8E15DC0BC1C0DF06">
    <w:name w:val="87283584E56946FD8E15DC0BC1C0DF06"/>
    <w:rsid w:val="0036633B"/>
  </w:style>
  <w:style w:type="paragraph" w:customStyle="1" w:styleId="43BF9BC433E34C0DA265DE9AC84D74D2">
    <w:name w:val="43BF9BC433E34C0DA265DE9AC84D74D2"/>
    <w:rsid w:val="0036633B"/>
  </w:style>
  <w:style w:type="paragraph" w:customStyle="1" w:styleId="5DA29A1843B341C28A2ECDB17E437EB1">
    <w:name w:val="5DA29A1843B341C28A2ECDB17E437EB1"/>
    <w:rsid w:val="0036633B"/>
  </w:style>
  <w:style w:type="paragraph" w:customStyle="1" w:styleId="2BBCB28B10FE43DDB001E972EEED6B3E">
    <w:name w:val="2BBCB28B10FE43DDB001E972EEED6B3E"/>
    <w:rsid w:val="0036633B"/>
  </w:style>
  <w:style w:type="paragraph" w:customStyle="1" w:styleId="FA6DADF04945473687C6482689151A8C">
    <w:name w:val="FA6DADF04945473687C6482689151A8C"/>
  </w:style>
  <w:style w:type="paragraph" w:customStyle="1" w:styleId="C595A9A937AD4F36A6BF05366C297DCE">
    <w:name w:val="C595A9A937AD4F36A6BF05366C297DCE"/>
  </w:style>
  <w:style w:type="paragraph" w:customStyle="1" w:styleId="F97ABE89DF534C71B6BFB10502807D5F">
    <w:name w:val="F97ABE89DF534C71B6BFB10502807D5F"/>
  </w:style>
  <w:style w:type="paragraph" w:customStyle="1" w:styleId="78648CDAA70C4237BCBDC1DC078AF713">
    <w:name w:val="78648CDAA70C4237BCBDC1DC078AF713"/>
  </w:style>
  <w:style w:type="paragraph" w:customStyle="1" w:styleId="54C1A911ABB04ACE8723EE047977ECFB">
    <w:name w:val="54C1A911ABB04ACE8723EE047977ECFB"/>
  </w:style>
  <w:style w:type="paragraph" w:customStyle="1" w:styleId="A8D4BA4F121F440FB6B0C90E605A47DF">
    <w:name w:val="A8D4BA4F121F440FB6B0C90E605A47DF"/>
  </w:style>
  <w:style w:type="paragraph" w:customStyle="1" w:styleId="34FC20333D054404B36D553762D48211">
    <w:name w:val="34FC20333D054404B36D553762D48211"/>
  </w:style>
  <w:style w:type="paragraph" w:customStyle="1" w:styleId="9F9919549F6E4070BC3A2C6ED2EBD748">
    <w:name w:val="9F9919549F6E4070BC3A2C6ED2EBD748"/>
  </w:style>
  <w:style w:type="paragraph" w:customStyle="1" w:styleId="EE69A99B2841469A8B2789A1FD951591">
    <w:name w:val="EE69A99B2841469A8B2789A1FD951591"/>
  </w:style>
  <w:style w:type="paragraph" w:customStyle="1" w:styleId="8B07E188142443359E2EFB0C9204E1EC">
    <w:name w:val="8B07E188142443359E2EFB0C9204E1EC"/>
  </w:style>
  <w:style w:type="paragraph" w:customStyle="1" w:styleId="2460436C5E9E40B99ADBD1A2B6DFFB80">
    <w:name w:val="2460436C5E9E40B99ADBD1A2B6DFFB80"/>
  </w:style>
  <w:style w:type="paragraph" w:customStyle="1" w:styleId="16F8AC4736E54914A30ECC458B55880C">
    <w:name w:val="16F8AC4736E54914A30ECC458B55880C"/>
  </w:style>
  <w:style w:type="paragraph" w:customStyle="1" w:styleId="FA53C407B7E645E1B65FA34B1A4109F2">
    <w:name w:val="FA53C407B7E645E1B65FA34B1A4109F2"/>
  </w:style>
  <w:style w:type="paragraph" w:customStyle="1" w:styleId="7A87DE33115044399D46C90CC9DA36A1">
    <w:name w:val="7A87DE33115044399D46C90CC9DA36A1"/>
  </w:style>
  <w:style w:type="paragraph" w:customStyle="1" w:styleId="F30FB9B8D3DC46AABFE3A9B26C00F2E5">
    <w:name w:val="F30FB9B8D3DC46AABFE3A9B26C00F2E5"/>
  </w:style>
  <w:style w:type="paragraph" w:customStyle="1" w:styleId="745FDEF42C694491AED469AE795229B6">
    <w:name w:val="745FDEF42C694491AED469AE795229B6"/>
  </w:style>
  <w:style w:type="paragraph" w:customStyle="1" w:styleId="A3EEC5A3ED184F55B354791A36450EB0">
    <w:name w:val="A3EEC5A3ED184F55B354791A36450EB0"/>
  </w:style>
  <w:style w:type="paragraph" w:customStyle="1" w:styleId="824ACEA6686F47BE9DAD139BEABE0B31">
    <w:name w:val="824ACEA6686F47BE9DAD139BEABE0B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E19B9-DD37-4129-9B74-A4E58CB2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2930</TotalTime>
  <Pages>12</Pages>
  <Words>1877</Words>
  <Characters>10700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Smith-Perkins</dc:creator>
  <cp:keywords/>
  <dc:description/>
  <cp:lastModifiedBy>Smith-Perkins, Logan A. (Logan)</cp:lastModifiedBy>
  <cp:revision>11</cp:revision>
  <cp:lastPrinted>2023-12-18T06:27:00Z</cp:lastPrinted>
  <dcterms:created xsi:type="dcterms:W3CDTF">2023-12-16T16:34:00Z</dcterms:created>
  <dcterms:modified xsi:type="dcterms:W3CDTF">2023-12-18T18:41:00Z</dcterms:modified>
</cp:coreProperties>
</file>